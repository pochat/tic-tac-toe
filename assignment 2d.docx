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2C02103E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 </w:t>
      </w:r>
      <w:r w:rsidR="000A5041">
        <w:rPr>
          <w:color w:val="auto"/>
          <w:sz w:val="36"/>
          <w:szCs w:val="36"/>
        </w:rPr>
        <w:t>2</w:t>
      </w:r>
      <w:r w:rsidR="00446788">
        <w:rPr>
          <w:color w:val="auto"/>
          <w:sz w:val="36"/>
          <w:szCs w:val="36"/>
        </w:rPr>
        <w:t>d</w:t>
      </w:r>
      <w:r w:rsidR="003840A8">
        <w:rPr>
          <w:color w:val="auto"/>
          <w:sz w:val="36"/>
          <w:szCs w:val="36"/>
        </w:rPr>
        <w:t xml:space="preserve">: </w:t>
      </w:r>
      <w:r w:rsidR="000A5041">
        <w:rPr>
          <w:color w:val="auto"/>
          <w:sz w:val="36"/>
          <w:szCs w:val="36"/>
        </w:rPr>
        <w:t>Tic Tac Toe</w:t>
      </w:r>
      <w:r w:rsidR="002D634B">
        <w:rPr>
          <w:color w:val="auto"/>
          <w:sz w:val="36"/>
          <w:szCs w:val="36"/>
        </w:rPr>
        <w:t xml:space="preserve"> part </w:t>
      </w:r>
      <w:r w:rsidR="00454F54">
        <w:rPr>
          <w:color w:val="auto"/>
          <w:sz w:val="36"/>
          <w:szCs w:val="36"/>
        </w:rPr>
        <w:t>5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14BBF433" w14:textId="304A3B8E" w:rsidR="00F0264E" w:rsidRDefault="002A5470" w:rsidP="00D74561">
      <w:r>
        <w:t xml:space="preserve">Your assignment is to </w:t>
      </w:r>
      <w:r w:rsidR="00C621E0">
        <w:t>complete the</w:t>
      </w:r>
      <w:r>
        <w:t xml:space="preserve"> </w:t>
      </w:r>
      <w:r w:rsidR="002A08D0">
        <w:t xml:space="preserve">Tic Tac Toe </w:t>
      </w:r>
      <w:r w:rsidR="00C621E0">
        <w:t xml:space="preserve">game started </w:t>
      </w:r>
      <w:r w:rsidR="0077589C">
        <w:t xml:space="preserve">in the </w:t>
      </w:r>
      <w:r w:rsidR="00556DB2">
        <w:t>previous</w:t>
      </w:r>
      <w:r w:rsidR="0077589C">
        <w:t xml:space="preserve"> assignments</w:t>
      </w:r>
      <w:r w:rsidR="00920103">
        <w:t>.</w:t>
      </w:r>
    </w:p>
    <w:p w14:paraId="42BDC10A" w14:textId="52AFD339" w:rsidR="00157D6A" w:rsidRDefault="00157D6A" w:rsidP="00157D6A">
      <w:pPr>
        <w:pStyle w:val="Heading2"/>
      </w:pPr>
      <w:r>
        <w:t>Ground Rules</w:t>
      </w:r>
    </w:p>
    <w:p w14:paraId="684CA876" w14:textId="47C6E2D4" w:rsidR="00A477FA" w:rsidRDefault="00A477FA" w:rsidP="00E106DE">
      <w:pPr>
        <w:pStyle w:val="ListParagraph"/>
        <w:numPr>
          <w:ilvl w:val="0"/>
          <w:numId w:val="30"/>
        </w:numPr>
      </w:pPr>
      <w:r>
        <w:t>You may use HTML, CSS</w:t>
      </w:r>
      <w:r w:rsidR="00116EDD">
        <w:t xml:space="preserve">, and </w:t>
      </w:r>
      <w:r>
        <w:t>Javascript</w:t>
      </w:r>
    </w:p>
    <w:p w14:paraId="4E2F6359" w14:textId="3EDF17C1" w:rsidR="00FA0242" w:rsidRDefault="00FA0242" w:rsidP="00E106DE">
      <w:pPr>
        <w:pStyle w:val="ListParagraph"/>
        <w:numPr>
          <w:ilvl w:val="0"/>
          <w:numId w:val="30"/>
        </w:numPr>
      </w:pPr>
      <w:r>
        <w:t>DO NOT look up how to do this online.</w:t>
      </w:r>
    </w:p>
    <w:p w14:paraId="63B2257D" w14:textId="7EFA08C8" w:rsidR="00920103" w:rsidRDefault="00920103" w:rsidP="00E106DE">
      <w:pPr>
        <w:pStyle w:val="ListParagraph"/>
        <w:numPr>
          <w:ilvl w:val="0"/>
          <w:numId w:val="30"/>
        </w:numPr>
      </w:pPr>
      <w:r>
        <w:t>You must do each part as specified</w:t>
      </w:r>
      <w:r w:rsidR="008D1D7A">
        <w:t>.</w:t>
      </w:r>
    </w:p>
    <w:p w14:paraId="65A6517D" w14:textId="0D196D5E" w:rsidR="009E0502" w:rsidRDefault="009E0502" w:rsidP="00E106DE">
      <w:pPr>
        <w:pStyle w:val="ListParagraph"/>
        <w:numPr>
          <w:ilvl w:val="0"/>
          <w:numId w:val="30"/>
        </w:numPr>
      </w:pPr>
      <w:r>
        <w:t>Use the techniques we reviewed in class and in the notes.</w:t>
      </w:r>
    </w:p>
    <w:p w14:paraId="256D3F0C" w14:textId="19CA26B1" w:rsidR="009E0502" w:rsidRDefault="009E0502" w:rsidP="00E106DE">
      <w:pPr>
        <w:pStyle w:val="ListParagraph"/>
        <w:numPr>
          <w:ilvl w:val="0"/>
          <w:numId w:val="30"/>
        </w:numPr>
      </w:pPr>
      <w:r>
        <w:t>You may host anywhere you want, but it must be online</w:t>
      </w:r>
      <w:r w:rsidR="00D4291D">
        <w:t>.</w:t>
      </w:r>
    </w:p>
    <w:p w14:paraId="4DC207BD" w14:textId="653457C3" w:rsidR="00356183" w:rsidRDefault="00A4484A" w:rsidP="00E106DE">
      <w:pPr>
        <w:pStyle w:val="ListParagraph"/>
        <w:numPr>
          <w:ilvl w:val="0"/>
          <w:numId w:val="30"/>
        </w:numPr>
      </w:pPr>
      <w:r>
        <w:t>You may add enhancements or variations after meeting the requirements.</w:t>
      </w:r>
    </w:p>
    <w:p w14:paraId="199ECCDF" w14:textId="789D81F8" w:rsidR="00086644" w:rsidRDefault="00393D55" w:rsidP="007A34E9">
      <w:pPr>
        <w:pStyle w:val="Heading2"/>
      </w:pPr>
      <w:r>
        <w:br/>
      </w:r>
      <w:r w:rsidR="00671339">
        <w:t>Tasks</w:t>
      </w:r>
      <w:r w:rsidR="007A34E9">
        <w:t xml:space="preserve">: </w:t>
      </w:r>
    </w:p>
    <w:p w14:paraId="433FB6B6" w14:textId="77777777" w:rsidR="00146A1B" w:rsidRPr="00146A1B" w:rsidRDefault="00CC77BA" w:rsidP="00146A1B">
      <w:pPr>
        <w:rPr>
          <w:b/>
          <w:bCs/>
        </w:rPr>
      </w:pPr>
      <w:r>
        <w:br/>
      </w:r>
      <w:r w:rsidR="00146A1B" w:rsidRPr="00146A1B">
        <w:rPr>
          <w:b/>
          <w:bCs/>
        </w:rPr>
        <w:t>The Finale!</w:t>
      </w:r>
    </w:p>
    <w:p w14:paraId="42D087D3" w14:textId="77777777" w:rsidR="00556DB2" w:rsidRDefault="00146A1B" w:rsidP="00146A1B">
      <w:r>
        <w:t>Copy ttt4.html to ttt5.html.  Remove the popup that occurs when a user clicks on a square.</w:t>
      </w:r>
    </w:p>
    <w:p w14:paraId="57D0DC39" w14:textId="2ADB86D6" w:rsidR="00146A1B" w:rsidRDefault="00146A1B" w:rsidP="00146A1B">
      <w:r>
        <w:br/>
        <w:t>Add the following functionality.</w:t>
      </w:r>
    </w:p>
    <w:p w14:paraId="029D575E" w14:textId="397D4844" w:rsidR="00146A1B" w:rsidRDefault="00146A1B" w:rsidP="00146A1B">
      <w:pPr>
        <w:pStyle w:val="ListParagraph"/>
        <w:numPr>
          <w:ilvl w:val="0"/>
          <w:numId w:val="35"/>
        </w:numPr>
      </w:pPr>
      <w:r>
        <w:t>Add a button called “Start Game” that will clear the board</w:t>
      </w:r>
      <w:r w:rsidR="00556DB2">
        <w:t>.</w:t>
      </w:r>
      <w:r>
        <w:br/>
      </w:r>
    </w:p>
    <w:p w14:paraId="692D70C3" w14:textId="77777777" w:rsidR="00146A1B" w:rsidRDefault="00146A1B" w:rsidP="00146A1B">
      <w:pPr>
        <w:pStyle w:val="ListParagraph"/>
        <w:numPr>
          <w:ilvl w:val="0"/>
          <w:numId w:val="35"/>
        </w:numPr>
      </w:pPr>
      <w:r>
        <w:t>After a user clicks on a square, place the X or O in the square and then do the following:</w:t>
      </w:r>
    </w:p>
    <w:p w14:paraId="0F4BCADA" w14:textId="27D1B6AC" w:rsidR="00146A1B" w:rsidRDefault="00146A1B" w:rsidP="00146A1B">
      <w:pPr>
        <w:pStyle w:val="ListParagraph"/>
        <w:numPr>
          <w:ilvl w:val="1"/>
          <w:numId w:val="35"/>
        </w:numPr>
      </w:pPr>
      <w:r>
        <w:t xml:space="preserve">Using map(), create a new array called </w:t>
      </w:r>
      <w:r w:rsidRPr="00C86D66">
        <w:rPr>
          <w:i/>
          <w:iCs/>
        </w:rPr>
        <w:t>moves</w:t>
      </w:r>
      <w:r>
        <w:t xml:space="preserve"> with the current X or O value that is in the corresponding square – </w:t>
      </w:r>
      <w:r>
        <w:br/>
        <w:t>ie, moves[0] will have the value inside of the div with id = sq0</w:t>
      </w:r>
      <w:r w:rsidR="006E4DA0">
        <w:t xml:space="preserve"> as an X or an O</w:t>
      </w:r>
      <w:r>
        <w:t>.  Represent empty squares with a hyphen (-).</w:t>
      </w:r>
      <w:r>
        <w:br/>
        <w:t>(hint: use the innerText or innerHTML property of the &lt;div&gt;</w:t>
      </w:r>
      <w:r w:rsidR="003C13EF">
        <w:t xml:space="preserve"> to get the value</w:t>
      </w:r>
      <w:r>
        <w:t>)</w:t>
      </w:r>
      <w:r>
        <w:br/>
        <w:t>for example, if the board is:</w:t>
      </w:r>
    </w:p>
    <w:p w14:paraId="69B1C7C9" w14:textId="77777777" w:rsidR="00146A1B" w:rsidRPr="00766CE7" w:rsidRDefault="00146A1B" w:rsidP="00146A1B">
      <w:pPr>
        <w:ind w:left="1440"/>
        <w:rPr>
          <w:rFonts w:ascii="Courier New" w:hAnsi="Courier New" w:cs="Courier New"/>
        </w:rPr>
      </w:pPr>
      <w:r w:rsidRPr="00766CE7">
        <w:rPr>
          <w:rFonts w:ascii="Courier New" w:hAnsi="Courier New" w:cs="Courier New"/>
        </w:rPr>
        <w:t xml:space="preserve">X | O | O </w:t>
      </w:r>
    </w:p>
    <w:p w14:paraId="644A6BDE" w14:textId="77777777" w:rsidR="00146A1B" w:rsidRPr="00766CE7" w:rsidRDefault="00146A1B" w:rsidP="00146A1B">
      <w:pPr>
        <w:ind w:left="1440"/>
        <w:rPr>
          <w:rFonts w:ascii="Courier New" w:hAnsi="Courier New" w:cs="Courier New"/>
        </w:rPr>
      </w:pPr>
      <w:r w:rsidRPr="00766CE7">
        <w:rPr>
          <w:rFonts w:ascii="Courier New" w:hAnsi="Courier New" w:cs="Courier New"/>
        </w:rPr>
        <w:t xml:space="preserve">X | X |  </w:t>
      </w:r>
    </w:p>
    <w:p w14:paraId="16191B89" w14:textId="77777777" w:rsidR="00146A1B" w:rsidRPr="00766CE7" w:rsidRDefault="00146A1B" w:rsidP="00146A1B">
      <w:pPr>
        <w:ind w:left="1440"/>
        <w:rPr>
          <w:rFonts w:ascii="Courier New" w:hAnsi="Courier New" w:cs="Courier New"/>
        </w:rPr>
      </w:pPr>
      <w:r w:rsidRPr="00766CE7">
        <w:rPr>
          <w:rFonts w:ascii="Courier New" w:hAnsi="Courier New" w:cs="Courier New"/>
        </w:rPr>
        <w:t>O |   |</w:t>
      </w:r>
    </w:p>
    <w:p w14:paraId="5C422239" w14:textId="77777777" w:rsidR="00146A1B" w:rsidRDefault="00146A1B" w:rsidP="00146A1B">
      <w:pPr>
        <w:pStyle w:val="ListParagraph"/>
        <w:ind w:left="1440"/>
      </w:pPr>
    </w:p>
    <w:p w14:paraId="7027BB2C" w14:textId="77777777" w:rsidR="00146A1B" w:rsidRDefault="00146A1B" w:rsidP="00146A1B">
      <w:pPr>
        <w:pStyle w:val="ListParagraph"/>
        <w:ind w:left="1440"/>
      </w:pPr>
      <w:r>
        <w:t xml:space="preserve">the array elements would </w:t>
      </w:r>
      <w:proofErr w:type="gramStart"/>
      <w:r>
        <w:t>be:</w:t>
      </w:r>
      <w:proofErr w:type="gramEnd"/>
      <w:r>
        <w:t xml:space="preserve">  </w:t>
      </w:r>
      <w:r w:rsidRPr="00803C19">
        <w:rPr>
          <w:rFonts w:ascii="Courier New" w:hAnsi="Courier New" w:cs="Courier New"/>
        </w:rPr>
        <w:t>X, O, O, X, X, -, O, -, -</w:t>
      </w:r>
      <w:r>
        <w:br/>
      </w:r>
    </w:p>
    <w:p w14:paraId="3F44785A" w14:textId="77777777" w:rsidR="00146A1B" w:rsidRDefault="00146A1B" w:rsidP="00146A1B">
      <w:pPr>
        <w:pStyle w:val="ListParagraph"/>
        <w:numPr>
          <w:ilvl w:val="1"/>
          <w:numId w:val="35"/>
        </w:numPr>
      </w:pPr>
      <w:r>
        <w:t xml:space="preserve">Create an array called </w:t>
      </w:r>
      <w:r w:rsidRPr="00C86D66">
        <w:rPr>
          <w:i/>
          <w:iCs/>
        </w:rPr>
        <w:t>winConditions</w:t>
      </w:r>
      <w:r>
        <w:t xml:space="preserve"> of 8 strings (based on the array) to represent the 8 possible win conditions  (3 across, 3 down, 2 diagonal),  Only put X’s and O’s in the strings.</w:t>
      </w:r>
      <w:r>
        <w:br/>
        <w:t>In this case, the first 4 elements are:  “XOO” ,  “XX-” ,  “O--“ , “XXO” , etc.</w:t>
      </w:r>
      <w:r>
        <w:br/>
      </w:r>
    </w:p>
    <w:p w14:paraId="40C9E7CB" w14:textId="77777777" w:rsidR="00146A1B" w:rsidRDefault="00146A1B" w:rsidP="00146A1B">
      <w:pPr>
        <w:pStyle w:val="ListParagraph"/>
        <w:numPr>
          <w:ilvl w:val="1"/>
          <w:numId w:val="35"/>
        </w:numPr>
      </w:pPr>
      <w:r>
        <w:t>Identify any that are XXX or OOO to determine if there is a win</w:t>
      </w:r>
      <w:r>
        <w:br/>
      </w:r>
    </w:p>
    <w:p w14:paraId="1CCE1B15" w14:textId="682579D0" w:rsidR="00146A1B" w:rsidRDefault="00146A1B" w:rsidP="00146A1B">
      <w:pPr>
        <w:pStyle w:val="ListParagraph"/>
        <w:numPr>
          <w:ilvl w:val="1"/>
          <w:numId w:val="35"/>
        </w:numPr>
      </w:pPr>
      <w:r>
        <w:lastRenderedPageBreak/>
        <w:t>If not, look for hyphens in your original array- if there are none, it’s a stalemate. (stalemate means all squares full and no winner)</w:t>
      </w:r>
      <w:r>
        <w:br/>
      </w:r>
    </w:p>
    <w:p w14:paraId="29F1C148" w14:textId="77777777" w:rsidR="00146A1B" w:rsidRDefault="00146A1B" w:rsidP="00146A1B">
      <w:pPr>
        <w:pStyle w:val="ListParagraph"/>
        <w:numPr>
          <w:ilvl w:val="1"/>
          <w:numId w:val="35"/>
        </w:numPr>
      </w:pPr>
      <w:r>
        <w:t>If there is a win/stalemate condition, display the status and disallow any additional “moves” until the button is clicked to restart the game</w:t>
      </w:r>
      <w:r>
        <w:br/>
      </w:r>
    </w:p>
    <w:p w14:paraId="3A90BA07" w14:textId="482A40F0" w:rsidR="00146A1B" w:rsidRDefault="00146A1B" w:rsidP="00146A1B">
      <w:pPr>
        <w:pStyle w:val="ListParagraph"/>
        <w:numPr>
          <w:ilvl w:val="1"/>
          <w:numId w:val="35"/>
        </w:numPr>
      </w:pPr>
      <w:r>
        <w:t>Otherwise</w:t>
      </w:r>
      <w:r w:rsidR="00CD3224">
        <w:t>,</w:t>
      </w:r>
      <w:r>
        <w:t xml:space="preserve"> the game continues</w:t>
      </w:r>
    </w:p>
    <w:p w14:paraId="52BBE75A" w14:textId="5D3D7456" w:rsidR="00F63BEF" w:rsidRDefault="00F63BEF" w:rsidP="00146A1B"/>
    <w:p w14:paraId="44017791" w14:textId="77777777" w:rsidR="007D26BD" w:rsidRDefault="007D26BD" w:rsidP="007D26BD">
      <w:pPr>
        <w:pStyle w:val="Heading2"/>
      </w:pPr>
      <w:r>
        <w:t>Rubric</w:t>
      </w:r>
    </w:p>
    <w:p w14:paraId="0754C361" w14:textId="77777777" w:rsidR="007D26BD" w:rsidRDefault="007D26BD" w:rsidP="007D26BD">
      <w:r>
        <w:t>20 points</w:t>
      </w:r>
      <w:r>
        <w:tab/>
        <w:t>Creativity &amp; Effort</w:t>
      </w:r>
      <w:r>
        <w:br/>
        <w:t>50 points</w:t>
      </w:r>
      <w:r>
        <w:tab/>
        <w:t>Meets requirements</w:t>
      </w:r>
      <w:r>
        <w:br/>
        <w:t>30 points</w:t>
      </w:r>
      <w:r>
        <w:tab/>
        <w:t>Overall quality/technical proficiency.</w:t>
      </w:r>
    </w:p>
    <w:p w14:paraId="0614B1FD" w14:textId="77777777" w:rsidR="00CD3224" w:rsidRDefault="007D26BD" w:rsidP="007D26BD">
      <w:pPr>
        <w:rPr>
          <w:b/>
          <w:bCs/>
          <w:i/>
          <w:iCs/>
        </w:rPr>
      </w:pPr>
      <w:r w:rsidRPr="0037550A">
        <w:rPr>
          <w:b/>
          <w:bCs/>
          <w:i/>
          <w:iCs/>
        </w:rPr>
        <w:t>Note</w:t>
      </w:r>
      <w:r w:rsidR="00CD3224">
        <w:rPr>
          <w:b/>
          <w:bCs/>
          <w:i/>
          <w:iCs/>
        </w:rPr>
        <w:t>s</w:t>
      </w:r>
      <w:r w:rsidRPr="0037550A">
        <w:rPr>
          <w:b/>
          <w:bCs/>
          <w:i/>
          <w:iCs/>
        </w:rPr>
        <w:t xml:space="preserve"> </w:t>
      </w:r>
    </w:p>
    <w:p w14:paraId="4C844DA6" w14:textId="77777777" w:rsidR="00CD3224" w:rsidRDefault="00CD3224" w:rsidP="007D26BD">
      <w:pPr>
        <w:rPr>
          <w:i/>
          <w:iCs/>
        </w:rPr>
      </w:pPr>
      <w:r>
        <w:rPr>
          <w:b/>
          <w:bCs/>
          <w:i/>
          <w:iCs/>
        </w:rPr>
        <w:t xml:space="preserve">- </w:t>
      </w:r>
      <w:r w:rsidR="007D26BD" w:rsidRPr="00CD3224">
        <w:rPr>
          <w:i/>
          <w:iCs/>
        </w:rPr>
        <w:t xml:space="preserve">the assignment must </w:t>
      </w:r>
      <w:proofErr w:type="gramStart"/>
      <w:r w:rsidR="007D26BD" w:rsidRPr="00CD3224">
        <w:rPr>
          <w:i/>
          <w:iCs/>
        </w:rPr>
        <w:t>run</w:t>
      </w:r>
      <w:proofErr w:type="gramEnd"/>
      <w:r w:rsidR="007D26BD" w:rsidRPr="00CD3224">
        <w:rPr>
          <w:i/>
          <w:iCs/>
        </w:rPr>
        <w:t xml:space="preserve"> online for credit.</w:t>
      </w:r>
    </w:p>
    <w:p w14:paraId="59D82193" w14:textId="0AA3C787" w:rsidR="007D26BD" w:rsidRDefault="00CD3224" w:rsidP="007D26BD">
      <w:pPr>
        <w:rPr>
          <w:b/>
          <w:bCs/>
          <w:i/>
          <w:iCs/>
        </w:rPr>
      </w:pPr>
      <w:r>
        <w:rPr>
          <w:i/>
          <w:iCs/>
        </w:rPr>
        <w:t>- comments to describe sections of code or more complex lines of code are required</w:t>
      </w:r>
    </w:p>
    <w:p w14:paraId="21D16737" w14:textId="77777777" w:rsidR="00CD3224" w:rsidRPr="0037550A" w:rsidRDefault="00CD3224" w:rsidP="007D26BD">
      <w:pPr>
        <w:rPr>
          <w:b/>
          <w:bCs/>
          <w:i/>
          <w:iCs/>
        </w:rPr>
      </w:pPr>
    </w:p>
    <w:p w14:paraId="050FA389" w14:textId="77777777" w:rsidR="007D26BD" w:rsidRDefault="007D26BD" w:rsidP="00146A1B"/>
    <w:p w14:paraId="0679BCC0" w14:textId="77777777" w:rsidR="007D26BD" w:rsidRDefault="00F63BEF" w:rsidP="00517759">
      <w:r>
        <w:br/>
      </w:r>
      <w:r w:rsidR="008F33BF" w:rsidRPr="008F33BF">
        <w:rPr>
          <w:b/>
          <w:bCs/>
        </w:rPr>
        <w:t>Deliverable</w:t>
      </w:r>
      <w:r w:rsidR="007D26BD">
        <w:rPr>
          <w:b/>
          <w:bCs/>
        </w:rPr>
        <w:t xml:space="preserve"> Worksheet</w:t>
      </w:r>
      <w:r w:rsidR="008F33BF">
        <w:t xml:space="preserve">:  </w:t>
      </w:r>
    </w:p>
    <w:p w14:paraId="59BAB191" w14:textId="77777777" w:rsidR="00DE7EB4" w:rsidRDefault="00DE7EB4" w:rsidP="00517759">
      <w:r>
        <w:t>[  ]  Uploaded ttt5.html</w:t>
      </w:r>
    </w:p>
    <w:p w14:paraId="6EDF02A6" w14:textId="77777777" w:rsidR="00DE7EB4" w:rsidRDefault="00DE7EB4" w:rsidP="00517759"/>
    <w:p w14:paraId="18B7ED43" w14:textId="619978DF" w:rsidR="008C64AE" w:rsidRDefault="00DE7EB4" w:rsidP="00B353FF">
      <w:r>
        <w:t>URL for ttt5.html working online ____________________________________________</w:t>
      </w:r>
      <w:r w:rsidR="008F33BF">
        <w:br/>
      </w:r>
      <w:r w:rsidR="008F33BF">
        <w:br/>
        <w:t xml:space="preserve">Answer </w:t>
      </w:r>
      <w:r>
        <w:t>this</w:t>
      </w:r>
      <w:r w:rsidR="008F33BF">
        <w:t xml:space="preserve"> q</w:t>
      </w:r>
      <w:r w:rsidR="00B353FF">
        <w:t xml:space="preserve">uestion: </w:t>
      </w:r>
      <w:r w:rsidR="00446788">
        <w:t xml:space="preserve"> </w:t>
      </w:r>
      <w:r>
        <w:br/>
      </w:r>
      <w:r w:rsidR="00446788">
        <w:t>What is the code you created that you are most impressed with – and why?</w:t>
      </w:r>
      <w:r>
        <w:t xml:space="preserve">  </w:t>
      </w:r>
      <w:r w:rsidR="00CD3224">
        <w:t>Be specific.</w:t>
      </w:r>
    </w:p>
    <w:p w14:paraId="50CC61A0" w14:textId="77777777" w:rsidR="00CD3224" w:rsidRDefault="00CD3224" w:rsidP="00B353FF"/>
    <w:p w14:paraId="29869410" w14:textId="77777777" w:rsidR="00B353FF" w:rsidRDefault="00B353FF" w:rsidP="00B353FF"/>
    <w:sectPr w:rsidR="00B353FF" w:rsidSect="000B107A">
      <w:footerReference w:type="default" r:id="rId8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80ED6" w14:textId="77777777" w:rsidR="00972733" w:rsidRDefault="00972733">
      <w:pPr>
        <w:spacing w:after="0"/>
      </w:pPr>
      <w:r>
        <w:separator/>
      </w:r>
    </w:p>
  </w:endnote>
  <w:endnote w:type="continuationSeparator" w:id="0">
    <w:p w14:paraId="1CCBC975" w14:textId="77777777" w:rsidR="00972733" w:rsidRDefault="009727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DF7C" w14:textId="77777777" w:rsidR="00972733" w:rsidRDefault="00972733">
      <w:pPr>
        <w:spacing w:after="0"/>
      </w:pPr>
      <w:r>
        <w:separator/>
      </w:r>
    </w:p>
  </w:footnote>
  <w:footnote w:type="continuationSeparator" w:id="0">
    <w:p w14:paraId="3AE334EE" w14:textId="77777777" w:rsidR="00972733" w:rsidRDefault="0097273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074BB6"/>
    <w:multiLevelType w:val="hybridMultilevel"/>
    <w:tmpl w:val="733E9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F627BC"/>
    <w:multiLevelType w:val="hybridMultilevel"/>
    <w:tmpl w:val="224AB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7E2BE2"/>
    <w:multiLevelType w:val="hybridMultilevel"/>
    <w:tmpl w:val="8E8E6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C0AEE"/>
    <w:multiLevelType w:val="hybridMultilevel"/>
    <w:tmpl w:val="014AB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650B8E"/>
    <w:multiLevelType w:val="hybridMultilevel"/>
    <w:tmpl w:val="2FB8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961176">
    <w:abstractNumId w:val="9"/>
  </w:num>
  <w:num w:numId="2" w16cid:durableId="675304685">
    <w:abstractNumId w:val="29"/>
  </w:num>
  <w:num w:numId="3" w16cid:durableId="709649489">
    <w:abstractNumId w:val="31"/>
  </w:num>
  <w:num w:numId="4" w16cid:durableId="1586382389">
    <w:abstractNumId w:val="20"/>
  </w:num>
  <w:num w:numId="5" w16cid:durableId="1503355943">
    <w:abstractNumId w:val="20"/>
    <w:lvlOverride w:ilvl="0">
      <w:startOverride w:val="1"/>
    </w:lvlOverride>
  </w:num>
  <w:num w:numId="6" w16cid:durableId="1296909493">
    <w:abstractNumId w:val="7"/>
  </w:num>
  <w:num w:numId="7" w16cid:durableId="1431656004">
    <w:abstractNumId w:val="6"/>
  </w:num>
  <w:num w:numId="8" w16cid:durableId="1030685699">
    <w:abstractNumId w:val="5"/>
  </w:num>
  <w:num w:numId="9" w16cid:durableId="749426369">
    <w:abstractNumId w:val="4"/>
  </w:num>
  <w:num w:numId="10" w16cid:durableId="1907449752">
    <w:abstractNumId w:val="8"/>
  </w:num>
  <w:num w:numId="11" w16cid:durableId="1874533115">
    <w:abstractNumId w:val="3"/>
  </w:num>
  <w:num w:numId="12" w16cid:durableId="853687549">
    <w:abstractNumId w:val="2"/>
  </w:num>
  <w:num w:numId="13" w16cid:durableId="705640005">
    <w:abstractNumId w:val="1"/>
  </w:num>
  <w:num w:numId="14" w16cid:durableId="1439371532">
    <w:abstractNumId w:val="0"/>
  </w:num>
  <w:num w:numId="15" w16cid:durableId="1534995164">
    <w:abstractNumId w:val="19"/>
  </w:num>
  <w:num w:numId="16" w16cid:durableId="971251502">
    <w:abstractNumId w:val="21"/>
  </w:num>
  <w:num w:numId="17" w16cid:durableId="346489882">
    <w:abstractNumId w:val="15"/>
  </w:num>
  <w:num w:numId="18" w16cid:durableId="1466310993">
    <w:abstractNumId w:val="32"/>
  </w:num>
  <w:num w:numId="19" w16cid:durableId="715276428">
    <w:abstractNumId w:val="24"/>
  </w:num>
  <w:num w:numId="20" w16cid:durableId="313804017">
    <w:abstractNumId w:val="23"/>
  </w:num>
  <w:num w:numId="21" w16cid:durableId="1946813934">
    <w:abstractNumId w:val="26"/>
  </w:num>
  <w:num w:numId="22" w16cid:durableId="988554831">
    <w:abstractNumId w:val="11"/>
  </w:num>
  <w:num w:numId="23" w16cid:durableId="1165897562">
    <w:abstractNumId w:val="25"/>
  </w:num>
  <w:num w:numId="24" w16cid:durableId="15080837">
    <w:abstractNumId w:val="30"/>
  </w:num>
  <w:num w:numId="25" w16cid:durableId="946696312">
    <w:abstractNumId w:val="22"/>
  </w:num>
  <w:num w:numId="26" w16cid:durableId="1449542477">
    <w:abstractNumId w:val="12"/>
  </w:num>
  <w:num w:numId="27" w16cid:durableId="1239824333">
    <w:abstractNumId w:val="27"/>
  </w:num>
  <w:num w:numId="28" w16cid:durableId="998145611">
    <w:abstractNumId w:val="33"/>
  </w:num>
  <w:num w:numId="29" w16cid:durableId="1839615088">
    <w:abstractNumId w:val="16"/>
  </w:num>
  <w:num w:numId="30" w16cid:durableId="1264411529">
    <w:abstractNumId w:val="28"/>
  </w:num>
  <w:num w:numId="31" w16cid:durableId="2056720">
    <w:abstractNumId w:val="18"/>
  </w:num>
  <w:num w:numId="32" w16cid:durableId="1620648325">
    <w:abstractNumId w:val="14"/>
  </w:num>
  <w:num w:numId="33" w16cid:durableId="2045444776">
    <w:abstractNumId w:val="10"/>
  </w:num>
  <w:num w:numId="34" w16cid:durableId="1842502075">
    <w:abstractNumId w:val="13"/>
  </w:num>
  <w:num w:numId="35" w16cid:durableId="10026596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1BA5"/>
    <w:rsid w:val="0001373F"/>
    <w:rsid w:val="00027F81"/>
    <w:rsid w:val="000313EB"/>
    <w:rsid w:val="00035142"/>
    <w:rsid w:val="00037C1A"/>
    <w:rsid w:val="000408A8"/>
    <w:rsid w:val="00043ADC"/>
    <w:rsid w:val="00046428"/>
    <w:rsid w:val="00051002"/>
    <w:rsid w:val="00052D90"/>
    <w:rsid w:val="00053BC9"/>
    <w:rsid w:val="00057053"/>
    <w:rsid w:val="000774CA"/>
    <w:rsid w:val="00086644"/>
    <w:rsid w:val="00087B76"/>
    <w:rsid w:val="00091228"/>
    <w:rsid w:val="000A0C67"/>
    <w:rsid w:val="000A33B0"/>
    <w:rsid w:val="000A5041"/>
    <w:rsid w:val="000B107A"/>
    <w:rsid w:val="000B6BF1"/>
    <w:rsid w:val="000D023F"/>
    <w:rsid w:val="000D1CDA"/>
    <w:rsid w:val="000D4AC5"/>
    <w:rsid w:val="000D6061"/>
    <w:rsid w:val="000E0BE9"/>
    <w:rsid w:val="000E4780"/>
    <w:rsid w:val="000E7097"/>
    <w:rsid w:val="000F7AA4"/>
    <w:rsid w:val="001022F2"/>
    <w:rsid w:val="001140C2"/>
    <w:rsid w:val="00116EDD"/>
    <w:rsid w:val="00127AE5"/>
    <w:rsid w:val="00146A1B"/>
    <w:rsid w:val="00155F2F"/>
    <w:rsid w:val="00157D6A"/>
    <w:rsid w:val="001619C4"/>
    <w:rsid w:val="00170B8A"/>
    <w:rsid w:val="001952AD"/>
    <w:rsid w:val="001A148C"/>
    <w:rsid w:val="001B03DD"/>
    <w:rsid w:val="001B11B7"/>
    <w:rsid w:val="001B3AEF"/>
    <w:rsid w:val="001C1A07"/>
    <w:rsid w:val="001C5B9B"/>
    <w:rsid w:val="001D1827"/>
    <w:rsid w:val="001E1E51"/>
    <w:rsid w:val="001E3502"/>
    <w:rsid w:val="001E3AAC"/>
    <w:rsid w:val="00201103"/>
    <w:rsid w:val="00203499"/>
    <w:rsid w:val="00214593"/>
    <w:rsid w:val="00216B82"/>
    <w:rsid w:val="0022638D"/>
    <w:rsid w:val="0022774A"/>
    <w:rsid w:val="002365F2"/>
    <w:rsid w:val="0024197D"/>
    <w:rsid w:val="00241FE1"/>
    <w:rsid w:val="002465FC"/>
    <w:rsid w:val="0025172B"/>
    <w:rsid w:val="00254BC4"/>
    <w:rsid w:val="00260F56"/>
    <w:rsid w:val="00271F16"/>
    <w:rsid w:val="00276207"/>
    <w:rsid w:val="002810DD"/>
    <w:rsid w:val="00290CC6"/>
    <w:rsid w:val="002954C9"/>
    <w:rsid w:val="002A08D0"/>
    <w:rsid w:val="002A5470"/>
    <w:rsid w:val="002B238F"/>
    <w:rsid w:val="002B3470"/>
    <w:rsid w:val="002C19CF"/>
    <w:rsid w:val="002D634B"/>
    <w:rsid w:val="002E2F6C"/>
    <w:rsid w:val="002F09A1"/>
    <w:rsid w:val="002F30E3"/>
    <w:rsid w:val="003207BA"/>
    <w:rsid w:val="003236A1"/>
    <w:rsid w:val="003532E2"/>
    <w:rsid w:val="00356183"/>
    <w:rsid w:val="00357FE1"/>
    <w:rsid w:val="003661BB"/>
    <w:rsid w:val="00373E96"/>
    <w:rsid w:val="0037550A"/>
    <w:rsid w:val="003840A8"/>
    <w:rsid w:val="003858A9"/>
    <w:rsid w:val="00387540"/>
    <w:rsid w:val="00393D55"/>
    <w:rsid w:val="003A7CAF"/>
    <w:rsid w:val="003B0391"/>
    <w:rsid w:val="003C13EF"/>
    <w:rsid w:val="003D7FB1"/>
    <w:rsid w:val="003E2D26"/>
    <w:rsid w:val="003E6506"/>
    <w:rsid w:val="003E6EAE"/>
    <w:rsid w:val="003F343C"/>
    <w:rsid w:val="004131FB"/>
    <w:rsid w:val="004273A6"/>
    <w:rsid w:val="00433F82"/>
    <w:rsid w:val="00443081"/>
    <w:rsid w:val="00443486"/>
    <w:rsid w:val="00446788"/>
    <w:rsid w:val="00454F54"/>
    <w:rsid w:val="0047050B"/>
    <w:rsid w:val="00473BD4"/>
    <w:rsid w:val="00475E96"/>
    <w:rsid w:val="00476F85"/>
    <w:rsid w:val="00492006"/>
    <w:rsid w:val="00492CE7"/>
    <w:rsid w:val="00495093"/>
    <w:rsid w:val="00496F20"/>
    <w:rsid w:val="004A019C"/>
    <w:rsid w:val="004A0A45"/>
    <w:rsid w:val="004A4D73"/>
    <w:rsid w:val="004B127C"/>
    <w:rsid w:val="004B3A36"/>
    <w:rsid w:val="004E0A46"/>
    <w:rsid w:val="004E2EE8"/>
    <w:rsid w:val="004F17E7"/>
    <w:rsid w:val="0050238B"/>
    <w:rsid w:val="00506B29"/>
    <w:rsid w:val="00507161"/>
    <w:rsid w:val="00517759"/>
    <w:rsid w:val="005200C9"/>
    <w:rsid w:val="00532EAE"/>
    <w:rsid w:val="00540212"/>
    <w:rsid w:val="00544E8A"/>
    <w:rsid w:val="00552A5C"/>
    <w:rsid w:val="00553EE2"/>
    <w:rsid w:val="00556DB2"/>
    <w:rsid w:val="0056277D"/>
    <w:rsid w:val="005702A4"/>
    <w:rsid w:val="005713F5"/>
    <w:rsid w:val="00572186"/>
    <w:rsid w:val="00574D65"/>
    <w:rsid w:val="005842C1"/>
    <w:rsid w:val="0059569D"/>
    <w:rsid w:val="005C6884"/>
    <w:rsid w:val="005C6CDD"/>
    <w:rsid w:val="005D00D0"/>
    <w:rsid w:val="005D24DB"/>
    <w:rsid w:val="005D2E34"/>
    <w:rsid w:val="005F15E3"/>
    <w:rsid w:val="0060335E"/>
    <w:rsid w:val="00626900"/>
    <w:rsid w:val="0063254A"/>
    <w:rsid w:val="00635885"/>
    <w:rsid w:val="00644C81"/>
    <w:rsid w:val="00645A75"/>
    <w:rsid w:val="0065366F"/>
    <w:rsid w:val="006707EE"/>
    <w:rsid w:val="00671339"/>
    <w:rsid w:val="006740C0"/>
    <w:rsid w:val="00676981"/>
    <w:rsid w:val="00682506"/>
    <w:rsid w:val="0068300C"/>
    <w:rsid w:val="00686D0F"/>
    <w:rsid w:val="00694004"/>
    <w:rsid w:val="00695E2E"/>
    <w:rsid w:val="006A4149"/>
    <w:rsid w:val="006A5F05"/>
    <w:rsid w:val="006B4695"/>
    <w:rsid w:val="006C0EAF"/>
    <w:rsid w:val="006C315A"/>
    <w:rsid w:val="006C3259"/>
    <w:rsid w:val="006D3A66"/>
    <w:rsid w:val="006E4DA0"/>
    <w:rsid w:val="006F2E4D"/>
    <w:rsid w:val="006F3CB5"/>
    <w:rsid w:val="006F7190"/>
    <w:rsid w:val="00703EA0"/>
    <w:rsid w:val="00715E0C"/>
    <w:rsid w:val="00723AAF"/>
    <w:rsid w:val="00726005"/>
    <w:rsid w:val="00730AA9"/>
    <w:rsid w:val="0073411C"/>
    <w:rsid w:val="00736AFD"/>
    <w:rsid w:val="00744AEB"/>
    <w:rsid w:val="00753FAF"/>
    <w:rsid w:val="00763449"/>
    <w:rsid w:val="00766CE7"/>
    <w:rsid w:val="007674C2"/>
    <w:rsid w:val="0077264C"/>
    <w:rsid w:val="0077589C"/>
    <w:rsid w:val="007824E9"/>
    <w:rsid w:val="007840A0"/>
    <w:rsid w:val="00791676"/>
    <w:rsid w:val="007930CD"/>
    <w:rsid w:val="007931B0"/>
    <w:rsid w:val="007A0CE6"/>
    <w:rsid w:val="007A32C7"/>
    <w:rsid w:val="007A34E9"/>
    <w:rsid w:val="007B7483"/>
    <w:rsid w:val="007C5CF5"/>
    <w:rsid w:val="007C62D8"/>
    <w:rsid w:val="007D26BD"/>
    <w:rsid w:val="007D52A9"/>
    <w:rsid w:val="007D5767"/>
    <w:rsid w:val="007E0C3F"/>
    <w:rsid w:val="007E4E17"/>
    <w:rsid w:val="007E65E6"/>
    <w:rsid w:val="00803C19"/>
    <w:rsid w:val="00812BAA"/>
    <w:rsid w:val="00821911"/>
    <w:rsid w:val="0082284B"/>
    <w:rsid w:val="00841C4A"/>
    <w:rsid w:val="008420D2"/>
    <w:rsid w:val="008476E4"/>
    <w:rsid w:val="00853C50"/>
    <w:rsid w:val="00855D2E"/>
    <w:rsid w:val="00855DE9"/>
    <w:rsid w:val="00865AAC"/>
    <w:rsid w:val="008774A1"/>
    <w:rsid w:val="00882E75"/>
    <w:rsid w:val="00883B4C"/>
    <w:rsid w:val="00897784"/>
    <w:rsid w:val="008B1CEC"/>
    <w:rsid w:val="008C2D4E"/>
    <w:rsid w:val="008C3F6F"/>
    <w:rsid w:val="008C4D10"/>
    <w:rsid w:val="008C64AE"/>
    <w:rsid w:val="008C72C4"/>
    <w:rsid w:val="008D1D7A"/>
    <w:rsid w:val="008D416A"/>
    <w:rsid w:val="008E3D0A"/>
    <w:rsid w:val="008F33BF"/>
    <w:rsid w:val="00902401"/>
    <w:rsid w:val="0090353B"/>
    <w:rsid w:val="00916C69"/>
    <w:rsid w:val="00920103"/>
    <w:rsid w:val="00930B78"/>
    <w:rsid w:val="00933453"/>
    <w:rsid w:val="00935E82"/>
    <w:rsid w:val="009364C7"/>
    <w:rsid w:val="009402D6"/>
    <w:rsid w:val="00943342"/>
    <w:rsid w:val="00945E24"/>
    <w:rsid w:val="00946D05"/>
    <w:rsid w:val="00951927"/>
    <w:rsid w:val="009550F6"/>
    <w:rsid w:val="009620E8"/>
    <w:rsid w:val="00966A51"/>
    <w:rsid w:val="00972733"/>
    <w:rsid w:val="00972AE7"/>
    <w:rsid w:val="00974006"/>
    <w:rsid w:val="009804AF"/>
    <w:rsid w:val="00984E83"/>
    <w:rsid w:val="00986D1B"/>
    <w:rsid w:val="00996C8C"/>
    <w:rsid w:val="009A31FB"/>
    <w:rsid w:val="009B119F"/>
    <w:rsid w:val="009B2F5C"/>
    <w:rsid w:val="009D1E5C"/>
    <w:rsid w:val="009D212F"/>
    <w:rsid w:val="009D3D78"/>
    <w:rsid w:val="009E0502"/>
    <w:rsid w:val="009E2CFD"/>
    <w:rsid w:val="009E337C"/>
    <w:rsid w:val="009E5D25"/>
    <w:rsid w:val="009F4168"/>
    <w:rsid w:val="00A06077"/>
    <w:rsid w:val="00A16A0F"/>
    <w:rsid w:val="00A17284"/>
    <w:rsid w:val="00A2256D"/>
    <w:rsid w:val="00A27D20"/>
    <w:rsid w:val="00A4484A"/>
    <w:rsid w:val="00A477FA"/>
    <w:rsid w:val="00A50242"/>
    <w:rsid w:val="00A50C86"/>
    <w:rsid w:val="00A5390C"/>
    <w:rsid w:val="00A5703C"/>
    <w:rsid w:val="00A665E2"/>
    <w:rsid w:val="00A66C39"/>
    <w:rsid w:val="00A67D06"/>
    <w:rsid w:val="00A73F87"/>
    <w:rsid w:val="00A7421E"/>
    <w:rsid w:val="00A83F1D"/>
    <w:rsid w:val="00A8484A"/>
    <w:rsid w:val="00A8644E"/>
    <w:rsid w:val="00AA6440"/>
    <w:rsid w:val="00AC5DDE"/>
    <w:rsid w:val="00AD1368"/>
    <w:rsid w:val="00AD379E"/>
    <w:rsid w:val="00AE024F"/>
    <w:rsid w:val="00AE54F8"/>
    <w:rsid w:val="00AE5FA3"/>
    <w:rsid w:val="00AF309F"/>
    <w:rsid w:val="00B068D7"/>
    <w:rsid w:val="00B15429"/>
    <w:rsid w:val="00B24390"/>
    <w:rsid w:val="00B33B7E"/>
    <w:rsid w:val="00B353FF"/>
    <w:rsid w:val="00B4369B"/>
    <w:rsid w:val="00B4621A"/>
    <w:rsid w:val="00B533F2"/>
    <w:rsid w:val="00B53D1F"/>
    <w:rsid w:val="00B55513"/>
    <w:rsid w:val="00B557CE"/>
    <w:rsid w:val="00B57049"/>
    <w:rsid w:val="00B63B3D"/>
    <w:rsid w:val="00B72F4C"/>
    <w:rsid w:val="00B766DC"/>
    <w:rsid w:val="00B84BF3"/>
    <w:rsid w:val="00B85349"/>
    <w:rsid w:val="00B96BA5"/>
    <w:rsid w:val="00BA5A96"/>
    <w:rsid w:val="00BB47C8"/>
    <w:rsid w:val="00BC62B0"/>
    <w:rsid w:val="00BD26D2"/>
    <w:rsid w:val="00BE3E6F"/>
    <w:rsid w:val="00BE75F9"/>
    <w:rsid w:val="00C012CC"/>
    <w:rsid w:val="00C10005"/>
    <w:rsid w:val="00C2218D"/>
    <w:rsid w:val="00C328E2"/>
    <w:rsid w:val="00C40E5F"/>
    <w:rsid w:val="00C621E0"/>
    <w:rsid w:val="00C63DF5"/>
    <w:rsid w:val="00C67EFD"/>
    <w:rsid w:val="00C70C09"/>
    <w:rsid w:val="00C812B1"/>
    <w:rsid w:val="00C837D5"/>
    <w:rsid w:val="00C8648F"/>
    <w:rsid w:val="00C86C39"/>
    <w:rsid w:val="00C86D66"/>
    <w:rsid w:val="00C86F7C"/>
    <w:rsid w:val="00C95932"/>
    <w:rsid w:val="00CA06E7"/>
    <w:rsid w:val="00CA7742"/>
    <w:rsid w:val="00CC0C25"/>
    <w:rsid w:val="00CC3117"/>
    <w:rsid w:val="00CC4F6A"/>
    <w:rsid w:val="00CC77BA"/>
    <w:rsid w:val="00CD0A61"/>
    <w:rsid w:val="00CD2832"/>
    <w:rsid w:val="00CD3224"/>
    <w:rsid w:val="00CF190A"/>
    <w:rsid w:val="00D009AC"/>
    <w:rsid w:val="00D12B12"/>
    <w:rsid w:val="00D1588F"/>
    <w:rsid w:val="00D2206B"/>
    <w:rsid w:val="00D34A76"/>
    <w:rsid w:val="00D356AC"/>
    <w:rsid w:val="00D37A7E"/>
    <w:rsid w:val="00D4291D"/>
    <w:rsid w:val="00D74561"/>
    <w:rsid w:val="00D77994"/>
    <w:rsid w:val="00DA3792"/>
    <w:rsid w:val="00DA7D2B"/>
    <w:rsid w:val="00DC3CDF"/>
    <w:rsid w:val="00DE035F"/>
    <w:rsid w:val="00DE7EB4"/>
    <w:rsid w:val="00DF3E8C"/>
    <w:rsid w:val="00E055DA"/>
    <w:rsid w:val="00E106DE"/>
    <w:rsid w:val="00E20D0C"/>
    <w:rsid w:val="00E3746F"/>
    <w:rsid w:val="00E5387A"/>
    <w:rsid w:val="00E72407"/>
    <w:rsid w:val="00E76D7D"/>
    <w:rsid w:val="00E83FD9"/>
    <w:rsid w:val="00ED79DD"/>
    <w:rsid w:val="00EE25E4"/>
    <w:rsid w:val="00EE2D87"/>
    <w:rsid w:val="00EE6199"/>
    <w:rsid w:val="00EF4725"/>
    <w:rsid w:val="00EF52E9"/>
    <w:rsid w:val="00EF62F1"/>
    <w:rsid w:val="00EF7D8C"/>
    <w:rsid w:val="00F0264E"/>
    <w:rsid w:val="00F05992"/>
    <w:rsid w:val="00F47CEF"/>
    <w:rsid w:val="00F53EB9"/>
    <w:rsid w:val="00F56EE9"/>
    <w:rsid w:val="00F637B5"/>
    <w:rsid w:val="00F63BEF"/>
    <w:rsid w:val="00F649AF"/>
    <w:rsid w:val="00F65424"/>
    <w:rsid w:val="00F75F60"/>
    <w:rsid w:val="00F76F71"/>
    <w:rsid w:val="00F7755C"/>
    <w:rsid w:val="00F90E06"/>
    <w:rsid w:val="00FA0242"/>
    <w:rsid w:val="00FA43A8"/>
    <w:rsid w:val="00FA62CF"/>
    <w:rsid w:val="00FB092A"/>
    <w:rsid w:val="00FC2571"/>
    <w:rsid w:val="00FE756F"/>
    <w:rsid w:val="00FF1F5E"/>
    <w:rsid w:val="00FF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(color).dotx</Template>
  <TotalTime>8</TotalTime>
  <Pages>2</Pages>
  <Words>374</Words>
  <Characters>1989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Lisa d</cp:lastModifiedBy>
  <cp:revision>11</cp:revision>
  <cp:lastPrinted>2022-02-03T22:12:00Z</cp:lastPrinted>
  <dcterms:created xsi:type="dcterms:W3CDTF">2026-02-16T20:34:00Z</dcterms:created>
  <dcterms:modified xsi:type="dcterms:W3CDTF">2026-02-23T18:46:00Z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