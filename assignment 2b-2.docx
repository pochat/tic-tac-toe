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2637A3E3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A5703C">
        <w:rPr>
          <w:color w:val="auto"/>
          <w:sz w:val="36"/>
          <w:szCs w:val="36"/>
        </w:rPr>
        <w:t>b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2</w:t>
      </w:r>
      <w:r w:rsidR="0094738A">
        <w:rPr>
          <w:color w:val="auto"/>
          <w:sz w:val="36"/>
          <w:szCs w:val="36"/>
        </w:rPr>
        <w:t xml:space="preserve"> </w:t>
      </w:r>
      <w:r w:rsidR="00FC2BCF">
        <w:rPr>
          <w:color w:val="auto"/>
          <w:sz w:val="36"/>
          <w:szCs w:val="36"/>
        </w:rPr>
        <w:t>plus</w:t>
      </w:r>
      <w:r w:rsidR="0094738A">
        <w:rPr>
          <w:color w:val="auto"/>
          <w:sz w:val="36"/>
          <w:szCs w:val="36"/>
        </w:rPr>
        <w:t xml:space="preserve"> </w:t>
      </w:r>
      <w:r w:rsidR="0094738A">
        <w:rPr>
          <w:color w:val="auto"/>
          <w:sz w:val="36"/>
          <w:szCs w:val="36"/>
        </w:rPr>
        <w:br/>
        <w:t>JS Practice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4C89EF36" w:rsidR="00F0264E" w:rsidRDefault="002A5470" w:rsidP="00D74561">
      <w:r>
        <w:t xml:space="preserve">Your assignment is to </w:t>
      </w:r>
      <w:r w:rsidR="00956254">
        <w:t>continue</w:t>
      </w:r>
      <w:r w:rsidR="00C621E0">
        <w:t xml:space="preserve"> the</w:t>
      </w:r>
      <w:r>
        <w:t xml:space="preserve"> </w:t>
      </w:r>
      <w:r w:rsidR="002A08D0">
        <w:t xml:space="preserve">Tic Tac Toe </w:t>
      </w:r>
      <w:r w:rsidR="00C621E0">
        <w:t xml:space="preserve">game started last </w:t>
      </w:r>
      <w:r w:rsidR="00920103">
        <w:t>week.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0819092B" w:rsidR="00A477FA" w:rsidRDefault="00A477FA" w:rsidP="00E106DE">
      <w:pPr>
        <w:pStyle w:val="ListParagraph"/>
        <w:numPr>
          <w:ilvl w:val="0"/>
          <w:numId w:val="30"/>
        </w:numPr>
      </w:pPr>
      <w:r>
        <w:t xml:space="preserve">You may use HTML, CSS, </w:t>
      </w:r>
      <w:r w:rsidR="00C842D8">
        <w:t xml:space="preserve">and </w:t>
      </w:r>
      <w:r w:rsidR="007119DD">
        <w:t>JavaScript</w:t>
      </w:r>
      <w:r>
        <w:t xml:space="preserve"> </w:t>
      </w:r>
    </w:p>
    <w:p w14:paraId="4E2F6359" w14:textId="725A9CF9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</w:t>
      </w:r>
      <w:r w:rsidR="00AE509B">
        <w:t xml:space="preserve"> (you may look up conceptual information)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1944E24A" w:rsidR="00086644" w:rsidRDefault="00393D55" w:rsidP="007A34E9">
      <w:pPr>
        <w:pStyle w:val="Heading2"/>
      </w:pPr>
      <w:r>
        <w:br/>
      </w:r>
      <w:r w:rsidR="00671339">
        <w:t>Task</w:t>
      </w:r>
      <w:r w:rsidR="00AE509B">
        <w:t>s</w:t>
      </w:r>
      <w:r w:rsidR="00671339">
        <w:t xml:space="preserve"> for</w:t>
      </w:r>
      <w:r w:rsidR="00FF1F5E">
        <w:t xml:space="preserve"> </w:t>
      </w:r>
      <w:r w:rsidR="007D5767">
        <w:t>this week</w:t>
      </w:r>
      <w:r w:rsidR="00A40881">
        <w:t>:</w:t>
      </w:r>
    </w:p>
    <w:p w14:paraId="0992DC2F" w14:textId="77777777" w:rsidR="00B353FF" w:rsidRDefault="00B353FF" w:rsidP="00B353FF"/>
    <w:p w14:paraId="7BAFDC5A" w14:textId="36C88195" w:rsidR="00397D85" w:rsidRPr="0016676F" w:rsidRDefault="00397D85" w:rsidP="00397D85">
      <w:pPr>
        <w:rPr>
          <w:b/>
          <w:bCs/>
        </w:rPr>
      </w:pPr>
      <w:r w:rsidRPr="0016676F">
        <w:rPr>
          <w:b/>
          <w:bCs/>
        </w:rPr>
        <w:t xml:space="preserve">Version 2: ttt_v2.html </w:t>
      </w:r>
    </w:p>
    <w:p w14:paraId="5C1273AA" w14:textId="77777777" w:rsidR="00CC3C85" w:rsidRDefault="00397D85" w:rsidP="00397D85">
      <w:pPr>
        <w:ind w:left="360"/>
      </w:pPr>
      <w:r>
        <w:t xml:space="preserve">Copy ttt_v1 </w:t>
      </w:r>
      <w:r w:rsidR="00CC3C85">
        <w:t>to ttt_v2.</w:t>
      </w:r>
    </w:p>
    <w:p w14:paraId="5EA444C7" w14:textId="7A127FB7" w:rsidR="004D40AD" w:rsidRDefault="00CC3C85" w:rsidP="004D40AD">
      <w:pPr>
        <w:ind w:left="360"/>
      </w:pPr>
      <w:r>
        <w:t xml:space="preserve">Remove the HTML code to create the nine </w:t>
      </w:r>
      <w:r w:rsidR="00397D85">
        <w:t>&lt;div&gt;’s</w:t>
      </w:r>
      <w:r>
        <w:t xml:space="preserve"> that make up the board and </w:t>
      </w:r>
      <w:r w:rsidR="004D40AD">
        <w:t xml:space="preserve">use the JS script below in its place.  </w:t>
      </w:r>
      <w:r w:rsidR="00397D85">
        <w:t xml:space="preserve">You </w:t>
      </w:r>
      <w:r>
        <w:t xml:space="preserve">may </w:t>
      </w:r>
      <w:r w:rsidR="00397D85">
        <w:t>need to adjust your CSS. (</w:t>
      </w:r>
      <w:r w:rsidR="00397D85" w:rsidRPr="00CC3C85">
        <w:rPr>
          <w:i/>
          <w:iCs/>
        </w:rPr>
        <w:t>NOTE – you may not change this code</w:t>
      </w:r>
      <w:r w:rsidR="00397D85">
        <w:t>)</w:t>
      </w:r>
    </w:p>
    <w:p w14:paraId="79290C20" w14:textId="77777777" w:rsidR="00397D85" w:rsidRPr="007119DD" w:rsidRDefault="00397D85" w:rsidP="00397D85">
      <w:pPr>
        <w:ind w:left="720"/>
        <w:rPr>
          <w:rFonts w:ascii="Courier New" w:hAnsi="Courier New" w:cs="Courier New"/>
          <w:lang w:val="pt-BR"/>
        </w:rPr>
      </w:pPr>
      <w:r>
        <w:br/>
      </w:r>
      <w:proofErr w:type="spellStart"/>
      <w:r w:rsidRPr="007119DD">
        <w:rPr>
          <w:rFonts w:ascii="Courier New" w:hAnsi="Courier New" w:cs="Courier New"/>
          <w:lang w:val="pt-BR"/>
        </w:rPr>
        <w:t>const</w:t>
      </w:r>
      <w:proofErr w:type="spellEnd"/>
      <w:r w:rsidRPr="007119DD">
        <w:rPr>
          <w:rFonts w:ascii="Courier New" w:hAnsi="Courier New" w:cs="Courier New"/>
          <w:lang w:val="pt-BR"/>
        </w:rPr>
        <w:t xml:space="preserve"> NUM_SQUARES = 9;</w:t>
      </w:r>
    </w:p>
    <w:p w14:paraId="36C322F5" w14:textId="77777777" w:rsidR="00397D85" w:rsidRPr="007119DD" w:rsidRDefault="00397D85" w:rsidP="00397D85">
      <w:pPr>
        <w:ind w:left="720"/>
        <w:rPr>
          <w:rFonts w:ascii="Courier New" w:hAnsi="Courier New" w:cs="Courier New"/>
          <w:lang w:val="pt-BR"/>
        </w:rPr>
      </w:pPr>
      <w:r w:rsidRPr="007119DD">
        <w:rPr>
          <w:rFonts w:ascii="Courier New" w:hAnsi="Courier New" w:cs="Courier New"/>
          <w:lang w:val="pt-BR"/>
        </w:rPr>
        <w:t>for (i=0; i&lt;NUM_SQUARES; i++)</w:t>
      </w:r>
    </w:p>
    <w:p w14:paraId="7720EA3E" w14:textId="77777777" w:rsidR="00397D85" w:rsidRPr="00362C17" w:rsidRDefault="00397D85" w:rsidP="00397D85">
      <w:pPr>
        <w:ind w:left="720"/>
        <w:rPr>
          <w:rFonts w:ascii="Courier New" w:hAnsi="Courier New" w:cs="Courier New"/>
        </w:rPr>
      </w:pPr>
      <w:r w:rsidRPr="00362C17">
        <w:rPr>
          <w:rFonts w:ascii="Courier New" w:hAnsi="Courier New" w:cs="Courier New"/>
        </w:rPr>
        <w:t>{</w:t>
      </w:r>
    </w:p>
    <w:p w14:paraId="44C7332D" w14:textId="77777777" w:rsidR="00397D85" w:rsidRPr="00362C17" w:rsidRDefault="00397D85" w:rsidP="00397D85">
      <w:pPr>
        <w:ind w:left="720"/>
        <w:rPr>
          <w:rFonts w:ascii="Courier New" w:hAnsi="Courier New" w:cs="Courier New"/>
        </w:rPr>
      </w:pPr>
      <w:r w:rsidRPr="00362C17">
        <w:rPr>
          <w:rFonts w:ascii="Courier New" w:hAnsi="Courier New" w:cs="Courier New"/>
        </w:rPr>
        <w:t xml:space="preserve">    id = "sq"+</w:t>
      </w:r>
      <w:proofErr w:type="spellStart"/>
      <w:proofErr w:type="gramStart"/>
      <w:r w:rsidRPr="00362C17">
        <w:rPr>
          <w:rFonts w:ascii="Courier New" w:hAnsi="Courier New" w:cs="Courier New"/>
        </w:rPr>
        <w:t>i</w:t>
      </w:r>
      <w:proofErr w:type="spellEnd"/>
      <w:r w:rsidRPr="00362C17">
        <w:rPr>
          <w:rFonts w:ascii="Courier New" w:hAnsi="Courier New" w:cs="Courier New"/>
        </w:rPr>
        <w:t>;</w:t>
      </w:r>
      <w:proofErr w:type="gramEnd"/>
    </w:p>
    <w:p w14:paraId="2903197E" w14:textId="77777777" w:rsidR="00397D85" w:rsidRPr="00362C17" w:rsidRDefault="00397D85" w:rsidP="00397D85">
      <w:pPr>
        <w:ind w:left="720"/>
        <w:rPr>
          <w:rFonts w:ascii="Courier New" w:hAnsi="Courier New" w:cs="Courier New"/>
        </w:rPr>
      </w:pPr>
      <w:r w:rsidRPr="00362C1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62C17">
        <w:rPr>
          <w:rFonts w:ascii="Courier New" w:hAnsi="Courier New" w:cs="Courier New"/>
        </w:rPr>
        <w:t>document.write</w:t>
      </w:r>
      <w:proofErr w:type="spellEnd"/>
      <w:r w:rsidRPr="00362C17">
        <w:rPr>
          <w:rFonts w:ascii="Courier New" w:hAnsi="Courier New" w:cs="Courier New"/>
        </w:rPr>
        <w:t>( "</w:t>
      </w:r>
      <w:proofErr w:type="gramEnd"/>
      <w:r w:rsidRPr="00362C17">
        <w:rPr>
          <w:rFonts w:ascii="Courier New" w:hAnsi="Courier New" w:cs="Courier New"/>
        </w:rPr>
        <w:t>&lt;div class='square' id='" + id + "'&gt;&lt;/div&gt;</w:t>
      </w:r>
      <w:proofErr w:type="gramStart"/>
      <w:r w:rsidRPr="00362C17">
        <w:rPr>
          <w:rFonts w:ascii="Courier New" w:hAnsi="Courier New" w:cs="Courier New"/>
        </w:rPr>
        <w:t>" )</w:t>
      </w:r>
      <w:proofErr w:type="gramEnd"/>
      <w:r>
        <w:rPr>
          <w:rFonts w:ascii="Courier New" w:hAnsi="Courier New" w:cs="Courier New"/>
        </w:rPr>
        <w:t>;</w:t>
      </w:r>
    </w:p>
    <w:p w14:paraId="76F5CFEF" w14:textId="77777777" w:rsidR="00397D85" w:rsidRDefault="00397D85" w:rsidP="00397D85">
      <w:pPr>
        <w:ind w:left="720"/>
      </w:pPr>
      <w:r w:rsidRPr="00362C17">
        <w:rPr>
          <w:rFonts w:ascii="Courier New" w:hAnsi="Courier New" w:cs="Courier New"/>
        </w:rPr>
        <w:t>}</w:t>
      </w:r>
      <w:r>
        <w:br/>
      </w:r>
    </w:p>
    <w:p w14:paraId="0D828835" w14:textId="6B6EC390" w:rsidR="00397D85" w:rsidRDefault="004D40AD" w:rsidP="00397D85">
      <w:pPr>
        <w:pStyle w:val="ListParagraph"/>
        <w:numPr>
          <w:ilvl w:val="0"/>
          <w:numId w:val="31"/>
        </w:numPr>
      </w:pPr>
      <w:r>
        <w:t xml:space="preserve">Ensure that </w:t>
      </w:r>
      <w:r w:rsidR="00220B28">
        <w:t xml:space="preserve">the </w:t>
      </w:r>
      <w:r w:rsidR="00397D85">
        <w:t xml:space="preserve">section to indicate whether it is X’s turn or O’s turn </w:t>
      </w:r>
      <w:r w:rsidR="00220B28">
        <w:t xml:space="preserve">is a div and </w:t>
      </w:r>
      <w:r w:rsidR="00397D85">
        <w:t xml:space="preserve">put a border around it </w:t>
      </w:r>
      <w:r w:rsidR="00220B28">
        <w:br/>
      </w:r>
    </w:p>
    <w:p w14:paraId="33CB0DB5" w14:textId="09A2AA6E" w:rsidR="00397D85" w:rsidRDefault="00397D85" w:rsidP="0016676F">
      <w:pPr>
        <w:pStyle w:val="ListParagraph"/>
        <w:numPr>
          <w:ilvl w:val="0"/>
          <w:numId w:val="31"/>
        </w:numPr>
      </w:pPr>
      <w:r>
        <w:t xml:space="preserve">Use </w:t>
      </w:r>
      <w:r w:rsidR="00D915A1">
        <w:t xml:space="preserve">a second </w:t>
      </w:r>
      <w:proofErr w:type="spellStart"/>
      <w:r>
        <w:t>Javascript</w:t>
      </w:r>
      <w:proofErr w:type="spellEnd"/>
      <w:r>
        <w:t xml:space="preserve"> </w:t>
      </w:r>
      <w:r w:rsidR="00D915A1">
        <w:t xml:space="preserve">script </w:t>
      </w:r>
      <w:r>
        <w:t xml:space="preserve">to </w:t>
      </w:r>
      <w:r w:rsidR="00D915A1">
        <w:t xml:space="preserve">use </w:t>
      </w:r>
      <w:proofErr w:type="spellStart"/>
      <w:r w:rsidR="00D915A1">
        <w:t>Javascript</w:t>
      </w:r>
      <w:proofErr w:type="spellEnd"/>
      <w:r w:rsidR="00D915A1">
        <w:t xml:space="preserve"> to </w:t>
      </w:r>
      <w:r>
        <w:t>place 2 X’s and one O in the sa</w:t>
      </w:r>
      <w:r w:rsidR="00D915A1">
        <w:t>m</w:t>
      </w:r>
      <w:r>
        <w:t>e position you had them in ttt1</w:t>
      </w:r>
      <w:r w:rsidR="00D915A1">
        <w:t xml:space="preserve"> (hint:  use </w:t>
      </w:r>
      <w:r w:rsidR="0016676F">
        <w:t xml:space="preserve">the </w:t>
      </w:r>
      <w:proofErr w:type="spellStart"/>
      <w:r w:rsidR="0016676F">
        <w:t>innerHTML</w:t>
      </w:r>
      <w:proofErr w:type="spellEnd"/>
      <w:r w:rsidR="0016676F">
        <w:t xml:space="preserve"> property)</w:t>
      </w:r>
      <w:r>
        <w:br/>
      </w:r>
    </w:p>
    <w:p w14:paraId="2E9A976C" w14:textId="77777777" w:rsidR="00397D85" w:rsidRDefault="00397D85" w:rsidP="00B353FF"/>
    <w:p w14:paraId="36F86461" w14:textId="722FB9C6" w:rsidR="00D23502" w:rsidRDefault="00D23502">
      <w:r>
        <w:br w:type="page"/>
      </w:r>
    </w:p>
    <w:p w14:paraId="2BF6C749" w14:textId="68BD0F37" w:rsidR="00D23502" w:rsidRPr="006A2F92" w:rsidRDefault="00D23502" w:rsidP="00B353FF">
      <w:pPr>
        <w:rPr>
          <w:b/>
          <w:bCs/>
        </w:rPr>
      </w:pPr>
      <w:r w:rsidRPr="006A2F92">
        <w:rPr>
          <w:b/>
          <w:bCs/>
        </w:rPr>
        <w:lastRenderedPageBreak/>
        <w:t>Java</w:t>
      </w:r>
      <w:r w:rsidR="007978C3" w:rsidRPr="006A2F92">
        <w:rPr>
          <w:b/>
          <w:bCs/>
        </w:rPr>
        <w:t>S</w:t>
      </w:r>
      <w:r w:rsidRPr="006A2F92">
        <w:rPr>
          <w:b/>
          <w:bCs/>
        </w:rPr>
        <w:t>cript Practice Problems</w:t>
      </w:r>
    </w:p>
    <w:p w14:paraId="6F007C9D" w14:textId="77777777" w:rsidR="007978C3" w:rsidRDefault="007978C3" w:rsidP="00B353FF"/>
    <w:p w14:paraId="7E626E68" w14:textId="153ECBDC" w:rsidR="004B49C6" w:rsidRDefault="0094738A" w:rsidP="00B353FF">
      <w:r>
        <w:t>Add these two problems to a</w:t>
      </w:r>
      <w:r w:rsidR="004B49C6">
        <w:t xml:space="preserve"> file called practice.html</w:t>
      </w:r>
    </w:p>
    <w:p w14:paraId="3AB8B481" w14:textId="77777777" w:rsidR="004B49C6" w:rsidRDefault="004B49C6" w:rsidP="00B353FF"/>
    <w:p w14:paraId="250E6C94" w14:textId="26575861" w:rsidR="00DF4EEF" w:rsidRDefault="00DF4EEF" w:rsidP="00DF4EEF">
      <w:r w:rsidRPr="00E7766B">
        <w:rPr>
          <w:b/>
          <w:bCs/>
        </w:rPr>
        <w:t xml:space="preserve">Problem </w:t>
      </w:r>
      <w:r w:rsidR="00E7766B" w:rsidRPr="00E7766B">
        <w:rPr>
          <w:b/>
          <w:bCs/>
        </w:rPr>
        <w:t>1</w:t>
      </w:r>
      <w:r w:rsidRPr="00E7766B">
        <w:rPr>
          <w:b/>
          <w:bCs/>
        </w:rPr>
        <w:t>:</w:t>
      </w:r>
      <w:r>
        <w:t xml:space="preserve"> Create a function called “</w:t>
      </w:r>
      <w:proofErr w:type="spellStart"/>
      <w:r>
        <w:t>timesTable</w:t>
      </w:r>
      <w:proofErr w:type="spellEnd"/>
      <w:r>
        <w:t>” that has one argument called number.</w:t>
      </w:r>
      <w:r>
        <w:br/>
        <w:t>The function should display on the page the times table for that number from 1 to 12.</w:t>
      </w:r>
      <w:r>
        <w:br/>
        <w:t xml:space="preserve">For example:  </w:t>
      </w:r>
      <w:proofErr w:type="spellStart"/>
      <w:r>
        <w:t>timesTable</w:t>
      </w:r>
      <w:proofErr w:type="spellEnd"/>
      <w:r>
        <w:t>(4) would display:</w:t>
      </w:r>
    </w:p>
    <w:p w14:paraId="35682E41" w14:textId="77777777" w:rsidR="00DF4EEF" w:rsidRDefault="00DF4EEF" w:rsidP="00DF4EEF">
      <w:r>
        <w:t>4 x 1 = 4</w:t>
      </w:r>
    </w:p>
    <w:p w14:paraId="78C33356" w14:textId="77777777" w:rsidR="00DF4EEF" w:rsidRDefault="00DF4EEF" w:rsidP="00DF4EEF">
      <w:r>
        <w:t>4 x 2 = 8</w:t>
      </w:r>
    </w:p>
    <w:p w14:paraId="739569EB" w14:textId="77777777" w:rsidR="00DF4EEF" w:rsidRDefault="00DF4EEF" w:rsidP="00DF4EEF">
      <w:r>
        <w:t>4 x 3 = 12</w:t>
      </w:r>
    </w:p>
    <w:p w14:paraId="460D49FE" w14:textId="77777777" w:rsidR="00DF4EEF" w:rsidRDefault="00DF4EEF" w:rsidP="00DF4EEF">
      <w:pPr>
        <w:rPr>
          <w:b/>
          <w:bCs/>
        </w:rPr>
      </w:pPr>
      <w:r>
        <w:t>4 x 4 = 16</w:t>
      </w:r>
    </w:p>
    <w:p w14:paraId="06DC653A" w14:textId="77777777" w:rsidR="00DF4EEF" w:rsidRDefault="00DF4EEF" w:rsidP="00DF4EEF">
      <w:r>
        <w:t>4 x 5 = 20</w:t>
      </w:r>
    </w:p>
    <w:p w14:paraId="50240E47" w14:textId="77777777" w:rsidR="00DF4EEF" w:rsidRDefault="00DF4EEF" w:rsidP="00DF4EEF">
      <w:r>
        <w:t>4 x 6 = 24</w:t>
      </w:r>
    </w:p>
    <w:p w14:paraId="12449A14" w14:textId="77777777" w:rsidR="00DF4EEF" w:rsidRDefault="00DF4EEF" w:rsidP="00DF4EEF">
      <w:r>
        <w:t>4 x 7 = 28</w:t>
      </w:r>
    </w:p>
    <w:p w14:paraId="6CD7B466" w14:textId="77777777" w:rsidR="00DF4EEF" w:rsidRDefault="00DF4EEF" w:rsidP="00DF4EEF">
      <w:r>
        <w:t>4 x 8 = 32</w:t>
      </w:r>
    </w:p>
    <w:p w14:paraId="2A30A3AB" w14:textId="77777777" w:rsidR="00DF4EEF" w:rsidRDefault="00DF4EEF" w:rsidP="00DF4EEF">
      <w:r>
        <w:t>4 x 9 = 36</w:t>
      </w:r>
    </w:p>
    <w:p w14:paraId="27039F47" w14:textId="77777777" w:rsidR="00DF4EEF" w:rsidRDefault="00DF4EEF" w:rsidP="00DF4EEF">
      <w:r>
        <w:t>4 x 10 = 40</w:t>
      </w:r>
    </w:p>
    <w:p w14:paraId="51023D8F" w14:textId="77777777" w:rsidR="00DF4EEF" w:rsidRDefault="00DF4EEF" w:rsidP="00DF4EEF">
      <w:r>
        <w:t>4 x 11 = 44</w:t>
      </w:r>
    </w:p>
    <w:p w14:paraId="5E007DD3" w14:textId="77777777" w:rsidR="00DF4EEF" w:rsidRDefault="00DF4EEF" w:rsidP="00DF4EEF">
      <w:r>
        <w:t>4 x 12 = 48</w:t>
      </w:r>
    </w:p>
    <w:p w14:paraId="53E7F08D" w14:textId="77777777" w:rsidR="00DF4EEF" w:rsidRDefault="00DF4EEF" w:rsidP="00DF4EEF">
      <w:pPr>
        <w:pStyle w:val="ListParagraph"/>
      </w:pPr>
    </w:p>
    <w:p w14:paraId="04043674" w14:textId="656B04C5" w:rsidR="00DF4EEF" w:rsidRDefault="00E7766B" w:rsidP="00DF4EEF">
      <w:r>
        <w:t>Get a number using prompt() and c</w:t>
      </w:r>
      <w:r w:rsidR="00DF4EEF">
        <w:t xml:space="preserve">all the function </w:t>
      </w:r>
      <w:r>
        <w:t>using that number.</w:t>
      </w:r>
    </w:p>
    <w:p w14:paraId="7BA40BD0" w14:textId="77777777" w:rsidR="00DF4EEF" w:rsidRDefault="00DF4EEF" w:rsidP="007978C3">
      <w:pPr>
        <w:rPr>
          <w:b/>
          <w:bCs/>
        </w:rPr>
      </w:pPr>
    </w:p>
    <w:p w14:paraId="0D0687D6" w14:textId="06F659A4" w:rsidR="00FF6181" w:rsidRDefault="007978C3" w:rsidP="007978C3">
      <w:r w:rsidRPr="006A2F92">
        <w:rPr>
          <w:b/>
          <w:bCs/>
        </w:rPr>
        <w:t xml:space="preserve">Problem </w:t>
      </w:r>
      <w:r w:rsidR="00E7766B">
        <w:rPr>
          <w:b/>
          <w:bCs/>
        </w:rPr>
        <w:t>2</w:t>
      </w:r>
      <w:r w:rsidRPr="006A2F92">
        <w:rPr>
          <w:b/>
          <w:bCs/>
        </w:rPr>
        <w:t>:</w:t>
      </w:r>
      <w:r>
        <w:t xml:space="preserve">  </w:t>
      </w:r>
      <w:r w:rsidR="00E541F3">
        <w:t xml:space="preserve">Create a function </w:t>
      </w:r>
      <w:r w:rsidR="00FF6181">
        <w:t>called fahr2cels</w:t>
      </w:r>
      <w:r w:rsidR="003E3979">
        <w:t xml:space="preserve">() with one argument called </w:t>
      </w:r>
      <w:proofErr w:type="spellStart"/>
      <w:r w:rsidR="00DF5A72">
        <w:t>f</w:t>
      </w:r>
      <w:r w:rsidR="003E3979">
        <w:t>temp</w:t>
      </w:r>
      <w:proofErr w:type="spellEnd"/>
      <w:r w:rsidR="003E3979">
        <w:t xml:space="preserve">.  The function </w:t>
      </w:r>
      <w:r w:rsidR="00663A60">
        <w:t xml:space="preserve">has one argument called temp.  The function should return the </w:t>
      </w:r>
      <w:r w:rsidR="00AC0BAF">
        <w:t>corresponding temperature in Celsius.</w:t>
      </w:r>
    </w:p>
    <w:p w14:paraId="191D6C9A" w14:textId="7BA12EFF" w:rsidR="007978C3" w:rsidRDefault="007978C3" w:rsidP="007978C3">
      <w:r>
        <w:t>You may look up the conversion formulas online.</w:t>
      </w:r>
    </w:p>
    <w:p w14:paraId="18DC0ED0" w14:textId="33D99E74" w:rsidR="007978C3" w:rsidRDefault="007978C3" w:rsidP="007978C3">
      <w:r>
        <w:t>Here is one that may be helpful: https://www.uptodate.com/contents/calculator-temperature-unit-conversions#:~:text=Temperature%20conversions%20use%20the%20following,*%209%2F5)%20%2B%2032Links to an external site.</w:t>
      </w:r>
      <w:r w:rsidR="00E7766B">
        <w:br/>
      </w:r>
    </w:p>
    <w:p w14:paraId="12E27535" w14:textId="45129B39" w:rsidR="00B02D6E" w:rsidRDefault="00B02D6E" w:rsidP="007978C3">
      <w:r>
        <w:t>Call the function with a few different values</w:t>
      </w:r>
      <w:r w:rsidR="006A2F92">
        <w:t xml:space="preserve"> and display the result using </w:t>
      </w:r>
      <w:proofErr w:type="spellStart"/>
      <w:r w:rsidR="006A2F92">
        <w:t>document.write</w:t>
      </w:r>
      <w:proofErr w:type="spellEnd"/>
      <w:r w:rsidR="006A2F92">
        <w:t>.</w:t>
      </w:r>
    </w:p>
    <w:p w14:paraId="45DCB1B4" w14:textId="77777777" w:rsidR="00DF4EEF" w:rsidRDefault="00DF4EEF" w:rsidP="00B353FF"/>
    <w:p w14:paraId="77173304" w14:textId="77777777" w:rsidR="008415C3" w:rsidRDefault="008415C3" w:rsidP="008415C3">
      <w:pPr>
        <w:pStyle w:val="Heading2"/>
      </w:pPr>
      <w:r>
        <w:t>Rubric</w:t>
      </w:r>
    </w:p>
    <w:p w14:paraId="500D0DD9" w14:textId="31D2F7BF" w:rsidR="008415C3" w:rsidRPr="00D74561" w:rsidRDefault="00357BE4" w:rsidP="008415C3">
      <w:r>
        <w:t>1</w:t>
      </w:r>
      <w:r w:rsidR="008415C3">
        <w:t>0 points</w:t>
      </w:r>
      <w:r w:rsidR="008415C3">
        <w:tab/>
        <w:t>Creativity / Effort / Deliverables</w:t>
      </w:r>
      <w:r w:rsidR="008415C3">
        <w:br/>
      </w:r>
      <w:r>
        <w:t>40</w:t>
      </w:r>
      <w:r w:rsidR="008415C3">
        <w:t xml:space="preserve"> points</w:t>
      </w:r>
      <w:r w:rsidR="008415C3">
        <w:tab/>
        <w:t xml:space="preserve">ttt_v2.html </w:t>
      </w:r>
      <w:r>
        <w:t>m</w:t>
      </w:r>
      <w:r w:rsidR="008415C3">
        <w:t>eets requirements and works</w:t>
      </w:r>
      <w:r w:rsidR="008415C3">
        <w:br/>
      </w:r>
      <w:r>
        <w:t>30</w:t>
      </w:r>
      <w:r w:rsidR="008415C3">
        <w:t xml:space="preserve"> points</w:t>
      </w:r>
      <w:r w:rsidR="008415C3">
        <w:tab/>
      </w:r>
      <w:r>
        <w:t>practice.html meets requirements and works</w:t>
      </w:r>
    </w:p>
    <w:p w14:paraId="37216825" w14:textId="77777777" w:rsidR="00DF4EEF" w:rsidRDefault="00DF4EEF" w:rsidP="00B353FF"/>
    <w:p w14:paraId="054FE8AF" w14:textId="77777777" w:rsidR="008415C3" w:rsidRDefault="008415C3">
      <w:pPr>
        <w:rPr>
          <w:b/>
          <w:bCs/>
        </w:rPr>
      </w:pPr>
      <w:r>
        <w:rPr>
          <w:b/>
          <w:bCs/>
        </w:rPr>
        <w:br w:type="page"/>
      </w:r>
    </w:p>
    <w:p w14:paraId="3BB78AF6" w14:textId="4D5D09DB" w:rsidR="00DA62B4" w:rsidRDefault="00DA62B4" w:rsidP="00DA62B4">
      <w:r w:rsidRPr="008F33BF">
        <w:rPr>
          <w:b/>
          <w:bCs/>
        </w:rPr>
        <w:lastRenderedPageBreak/>
        <w:t>Deliverable</w:t>
      </w:r>
      <w:r>
        <w:rPr>
          <w:b/>
          <w:bCs/>
        </w:rPr>
        <w:t xml:space="preserve"> Worksheet</w:t>
      </w:r>
      <w:r>
        <w:t xml:space="preserve">:  </w:t>
      </w:r>
      <w:r>
        <w:br/>
      </w:r>
      <w:r>
        <w:br/>
        <w:t>URL for ttt_v2.html working online  _____________________________</w:t>
      </w:r>
    </w:p>
    <w:p w14:paraId="011FDCA0" w14:textId="54FBB45D" w:rsidR="00DA62B4" w:rsidRDefault="00DA62B4" w:rsidP="00DA62B4">
      <w:r>
        <w:t xml:space="preserve">URL for </w:t>
      </w:r>
      <w:r w:rsidR="00E7766B">
        <w:t xml:space="preserve"> practice</w:t>
      </w:r>
      <w:r>
        <w:t>.html working online  _____________________________</w:t>
      </w:r>
    </w:p>
    <w:p w14:paraId="3E2880CB" w14:textId="24FC0F03" w:rsidR="00DA62B4" w:rsidRDefault="00DA62B4" w:rsidP="00DA62B4">
      <w:r>
        <w:t xml:space="preserve">[ ]  All </w:t>
      </w:r>
      <w:r w:rsidR="00AE509B">
        <w:t>HTML and CSS files have been uploaded to canvas</w:t>
      </w:r>
      <w:r>
        <w:br/>
      </w:r>
    </w:p>
    <w:p w14:paraId="32E1D087" w14:textId="32B10D6E" w:rsidR="00DA62B4" w:rsidRDefault="008415C3" w:rsidP="00DA62B4">
      <w:r>
        <w:br/>
      </w:r>
      <w:r>
        <w:br/>
      </w:r>
      <w:r w:rsidR="00DA62B4">
        <w:t xml:space="preserve">Answer this question:  </w:t>
      </w:r>
    </w:p>
    <w:p w14:paraId="1C098A49" w14:textId="77777777" w:rsidR="00DA62B4" w:rsidRDefault="00DA62B4" w:rsidP="00DA62B4">
      <w:r>
        <w:t xml:space="preserve">Careful planning of the structure of the HTML can assist with identifying selectors in both CSS and </w:t>
      </w:r>
      <w:proofErr w:type="spellStart"/>
      <w:r>
        <w:t>Javascript</w:t>
      </w:r>
      <w:proofErr w:type="spellEnd"/>
      <w:r>
        <w:t xml:space="preserve">.  How do you think the structure of the </w:t>
      </w:r>
      <w:proofErr w:type="spellStart"/>
      <w:r>
        <w:t>ttt</w:t>
      </w:r>
      <w:proofErr w:type="spellEnd"/>
      <w:r>
        <w:t xml:space="preserve"> files so far do or do not help with that goal? </w:t>
      </w:r>
    </w:p>
    <w:p w14:paraId="350AD1AF" w14:textId="77777777" w:rsidR="00DA62B4" w:rsidRDefault="00DA62B4" w:rsidP="00DA62B4"/>
    <w:p w14:paraId="2DAA9D1B" w14:textId="598A5BD5" w:rsidR="00F80F19" w:rsidRDefault="00F80F19">
      <w:r>
        <w:t>While the single files are structurally organized, creating separate files to isolate the concerns is best.</w:t>
      </w:r>
      <w:r>
        <w:br w:type="page"/>
      </w:r>
    </w:p>
    <w:p w14:paraId="4614C854" w14:textId="77777777" w:rsidR="00DA62B4" w:rsidRDefault="00DA62B4"/>
    <w:p w14:paraId="5FF4EE71" w14:textId="2A6CDEC3" w:rsidR="00132892" w:rsidRDefault="00132892" w:rsidP="00132892">
      <w:r>
        <w:t>Copy ttt3.html to ttt4.html.  Add the following functionality.</w:t>
      </w:r>
    </w:p>
    <w:p w14:paraId="526C4F73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 xml:space="preserve">Alternate between X’s turn or O’s turn.  Put the appropriate symbol (X or O) in the square when clicked.  </w:t>
      </w:r>
    </w:p>
    <w:p w14:paraId="2030C5EC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>Display whose turn it is in the div created previously.</w:t>
      </w:r>
    </w:p>
    <w:p w14:paraId="0A25ABBB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>A square should not be allowed to be changed once an X or O is placed.</w:t>
      </w:r>
    </w:p>
    <w:p w14:paraId="6239D2DD" w14:textId="77777777" w:rsidR="00132892" w:rsidRDefault="00132892" w:rsidP="00132892">
      <w:pPr>
        <w:pStyle w:val="ListParagraph"/>
        <w:numPr>
          <w:ilvl w:val="0"/>
          <w:numId w:val="33"/>
        </w:numPr>
      </w:pPr>
      <w:r>
        <w:t>Randomly choose whether X or O will start.</w:t>
      </w:r>
    </w:p>
    <w:p w14:paraId="4DE44195" w14:textId="484FEDEB" w:rsidR="00DA611B" w:rsidRDefault="00DA611B" w:rsidP="00132892">
      <w:pPr>
        <w:pStyle w:val="ListParagraph"/>
        <w:numPr>
          <w:ilvl w:val="0"/>
          <w:numId w:val="33"/>
        </w:numPr>
      </w:pPr>
      <w:r>
        <w:t>Remove the popup you had in part 3</w:t>
      </w:r>
    </w:p>
    <w:p w14:paraId="5F5B4F63" w14:textId="7398E81E" w:rsidR="00132892" w:rsidRDefault="00F450DD" w:rsidP="00132892">
      <w:r>
        <w:br/>
      </w:r>
      <w:r w:rsidR="00132892">
        <w:t xml:space="preserve">Note:  </w:t>
      </w:r>
      <w:r>
        <w:t>for both ttt3</w:t>
      </w:r>
      <w:r w:rsidR="003E2251">
        <w:t xml:space="preserve"> and ttt4, </w:t>
      </w:r>
      <w:r w:rsidR="00132892">
        <w:t xml:space="preserve">the board should be constructed with </w:t>
      </w:r>
      <w:r w:rsidR="003E2251">
        <w:t xml:space="preserve">the </w:t>
      </w:r>
      <w:r w:rsidR="00132892">
        <w:t>JavaScript loop</w:t>
      </w:r>
      <w:r w:rsidR="003E2251">
        <w:t xml:space="preserve"> provided </w:t>
      </w:r>
      <w:r w:rsidR="00132892">
        <w:t>in ttt2.</w:t>
      </w:r>
    </w:p>
    <w:p w14:paraId="294F3D71" w14:textId="77777777" w:rsidR="00132892" w:rsidRDefault="00132892" w:rsidP="00B353FF"/>
    <w:p w14:paraId="174099E1" w14:textId="618A5D09" w:rsidR="008F33BF" w:rsidRDefault="008F33BF" w:rsidP="008F33BF">
      <w:r w:rsidRPr="008F33BF">
        <w:rPr>
          <w:b/>
          <w:bCs/>
        </w:rPr>
        <w:t>Deliverables</w:t>
      </w:r>
      <w:r>
        <w:t xml:space="preserve">:  </w:t>
      </w:r>
      <w:r>
        <w:br/>
      </w:r>
      <w:r>
        <w:br/>
        <w:t>ttt1</w:t>
      </w:r>
      <w:r w:rsidR="004A0A45">
        <w:t>3</w:t>
      </w:r>
      <w:r>
        <w:t>.html</w:t>
      </w:r>
      <w:r w:rsidR="00132892">
        <w:t>/ttt4.html</w:t>
      </w:r>
      <w:r>
        <w:t xml:space="preserve"> along with the URL</w:t>
      </w:r>
      <w:r w:rsidR="00132892">
        <w:t>’s</w:t>
      </w:r>
      <w:r>
        <w:t xml:space="preserve"> </w:t>
      </w:r>
      <w:r w:rsidRPr="008F33BF">
        <w:rPr>
          <w:b/>
          <w:bCs/>
          <w:i/>
          <w:iCs/>
        </w:rPr>
        <w:t>online</w:t>
      </w:r>
      <w:r>
        <w:t xml:space="preserve"> </w:t>
      </w:r>
    </w:p>
    <w:p w14:paraId="29FDB102" w14:textId="77777777" w:rsidR="00132892" w:rsidRDefault="00132892" w:rsidP="00B353FF"/>
    <w:p w14:paraId="2C22D4B3" w14:textId="77777777" w:rsidR="00512807" w:rsidRDefault="008F33BF" w:rsidP="00B353FF">
      <w:r>
        <w:t>Answer to q</w:t>
      </w:r>
      <w:r w:rsidR="00B353FF">
        <w:t xml:space="preserve">uestion:  </w:t>
      </w:r>
    </w:p>
    <w:p w14:paraId="18B7ED43" w14:textId="4A238FBB" w:rsidR="008C64AE" w:rsidRDefault="004033C7" w:rsidP="00B353FF">
      <w:r>
        <w:t>C</w:t>
      </w:r>
      <w:r w:rsidR="001C5880">
        <w:t xml:space="preserve">areful planning of the structure of the HTML </w:t>
      </w:r>
      <w:r>
        <w:t xml:space="preserve">can </w:t>
      </w:r>
      <w:r w:rsidR="001C5880">
        <w:t xml:space="preserve">assist with </w:t>
      </w:r>
      <w:r>
        <w:t xml:space="preserve">identifying selectors in both </w:t>
      </w:r>
      <w:r w:rsidR="001C5880">
        <w:t xml:space="preserve">CSS and </w:t>
      </w:r>
      <w:proofErr w:type="spellStart"/>
      <w:r w:rsidR="001C5880">
        <w:t>Javascript</w:t>
      </w:r>
      <w:proofErr w:type="spellEnd"/>
      <w:r w:rsidR="001C5880">
        <w:t>.</w:t>
      </w:r>
      <w:r>
        <w:t xml:space="preserve">  How do you think the structure of </w:t>
      </w:r>
      <w:r w:rsidR="00512807">
        <w:t xml:space="preserve">the </w:t>
      </w:r>
      <w:proofErr w:type="spellStart"/>
      <w:r w:rsidR="00512807">
        <w:t>ttt</w:t>
      </w:r>
      <w:proofErr w:type="spellEnd"/>
      <w:r w:rsidR="00512807">
        <w:t xml:space="preserve"> files so far</w:t>
      </w:r>
      <w:r>
        <w:t xml:space="preserve"> </w:t>
      </w:r>
      <w:r w:rsidR="00B41731">
        <w:t xml:space="preserve">do </w:t>
      </w:r>
      <w:r w:rsidR="00512807">
        <w:t xml:space="preserve">or do not </w:t>
      </w:r>
      <w:r w:rsidR="00B41731">
        <w:t>help with that goal?</w:t>
      </w:r>
      <w:r w:rsidR="00512807">
        <w:t xml:space="preserve"> </w:t>
      </w:r>
    </w:p>
    <w:p w14:paraId="29869410" w14:textId="77777777" w:rsidR="00B353FF" w:rsidRDefault="00B353FF" w:rsidP="00B353FF"/>
    <w:p w14:paraId="20B6C608" w14:textId="5FBA8287" w:rsidR="00D74561" w:rsidRDefault="00D74561" w:rsidP="00D74561">
      <w:pPr>
        <w:pStyle w:val="Heading2"/>
      </w:pPr>
      <w:r>
        <w:t>Rubric</w:t>
      </w:r>
    </w:p>
    <w:p w14:paraId="14A97B9F" w14:textId="6A823FE3" w:rsidR="00D74561" w:rsidRPr="00D74561" w:rsidRDefault="004E2EE8" w:rsidP="00D74561">
      <w:r>
        <w:t>2</w:t>
      </w:r>
      <w:r w:rsidR="00902401">
        <w:t>0 points</w:t>
      </w:r>
      <w:r w:rsidR="00902401">
        <w:tab/>
      </w:r>
      <w:r w:rsidR="009B119F">
        <w:t xml:space="preserve">Creativity &amp; </w:t>
      </w:r>
      <w:r w:rsidR="00EF4725">
        <w:t>Effort</w:t>
      </w:r>
      <w:r w:rsidR="00F75F60">
        <w:br/>
      </w:r>
      <w:r w:rsidR="00FA62CF">
        <w:t>5</w:t>
      </w:r>
      <w:r w:rsidR="00BB47C8">
        <w:t>0</w:t>
      </w:r>
      <w:r w:rsidR="00902401">
        <w:t xml:space="preserve"> points</w:t>
      </w:r>
      <w:r w:rsidR="009B119F">
        <w:tab/>
        <w:t>Meets requirements</w:t>
      </w:r>
      <w:r w:rsidR="000B6BF1">
        <w:br/>
      </w:r>
      <w:r w:rsidR="00051002">
        <w:t>3</w:t>
      </w:r>
      <w:r w:rsidR="00BB47C8">
        <w:t>0</w:t>
      </w:r>
      <w:r w:rsidR="000B6BF1">
        <w:t xml:space="preserve"> points</w:t>
      </w:r>
      <w:r w:rsidR="000B6BF1">
        <w:tab/>
      </w:r>
      <w:r w:rsidR="009B119F">
        <w:t>Overall quality/</w:t>
      </w:r>
      <w:r w:rsidR="00BB47C8">
        <w:t>t</w:t>
      </w:r>
      <w:r w:rsidR="009B119F">
        <w:t>echnical proficiency</w:t>
      </w:r>
    </w:p>
    <w:sectPr w:rsidR="00D74561" w:rsidRPr="00D74561" w:rsidSect="003E2D26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F0F9" w14:textId="77777777" w:rsidR="0016725D" w:rsidRDefault="0016725D">
      <w:pPr>
        <w:spacing w:after="0"/>
      </w:pPr>
      <w:r>
        <w:separator/>
      </w:r>
    </w:p>
  </w:endnote>
  <w:endnote w:type="continuationSeparator" w:id="0">
    <w:p w14:paraId="4667E756" w14:textId="77777777" w:rsidR="0016725D" w:rsidRDefault="001672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9E105" w14:textId="77777777" w:rsidR="0016725D" w:rsidRDefault="0016725D">
      <w:pPr>
        <w:spacing w:after="0"/>
      </w:pPr>
      <w:r>
        <w:separator/>
      </w:r>
    </w:p>
  </w:footnote>
  <w:footnote w:type="continuationSeparator" w:id="0">
    <w:p w14:paraId="709E8E8C" w14:textId="77777777" w:rsidR="0016725D" w:rsidRDefault="001672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29"/>
  </w:num>
  <w:num w:numId="3" w16cid:durableId="709649489">
    <w:abstractNumId w:val="31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2"/>
  </w:num>
  <w:num w:numId="19" w16cid:durableId="715276428">
    <w:abstractNumId w:val="24"/>
  </w:num>
  <w:num w:numId="20" w16cid:durableId="313804017">
    <w:abstractNumId w:val="23"/>
  </w:num>
  <w:num w:numId="21" w16cid:durableId="1946813934">
    <w:abstractNumId w:val="26"/>
  </w:num>
  <w:num w:numId="22" w16cid:durableId="988554831">
    <w:abstractNumId w:val="11"/>
  </w:num>
  <w:num w:numId="23" w16cid:durableId="1165897562">
    <w:abstractNumId w:val="25"/>
  </w:num>
  <w:num w:numId="24" w16cid:durableId="15080837">
    <w:abstractNumId w:val="30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7"/>
  </w:num>
  <w:num w:numId="28" w16cid:durableId="998145611">
    <w:abstractNumId w:val="33"/>
  </w:num>
  <w:num w:numId="29" w16cid:durableId="1839615088">
    <w:abstractNumId w:val="16"/>
  </w:num>
  <w:num w:numId="30" w16cid:durableId="1264411529">
    <w:abstractNumId w:val="28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5142"/>
    <w:rsid w:val="00037C1A"/>
    <w:rsid w:val="000408A8"/>
    <w:rsid w:val="00043ADC"/>
    <w:rsid w:val="00046428"/>
    <w:rsid w:val="00051002"/>
    <w:rsid w:val="00052D90"/>
    <w:rsid w:val="00053BC9"/>
    <w:rsid w:val="00086644"/>
    <w:rsid w:val="00091228"/>
    <w:rsid w:val="000A33B0"/>
    <w:rsid w:val="000A5041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140C2"/>
    <w:rsid w:val="00132892"/>
    <w:rsid w:val="00157D6A"/>
    <w:rsid w:val="001619C4"/>
    <w:rsid w:val="0016676F"/>
    <w:rsid w:val="0016725D"/>
    <w:rsid w:val="00170B8A"/>
    <w:rsid w:val="001A148C"/>
    <w:rsid w:val="001B03DD"/>
    <w:rsid w:val="001B11B7"/>
    <w:rsid w:val="001B3AEF"/>
    <w:rsid w:val="001C1A07"/>
    <w:rsid w:val="001C5880"/>
    <w:rsid w:val="001C5B9B"/>
    <w:rsid w:val="001E1E51"/>
    <w:rsid w:val="001E3502"/>
    <w:rsid w:val="001E3AAC"/>
    <w:rsid w:val="00201103"/>
    <w:rsid w:val="00203499"/>
    <w:rsid w:val="00203E83"/>
    <w:rsid w:val="00211C0A"/>
    <w:rsid w:val="00216B82"/>
    <w:rsid w:val="00220B28"/>
    <w:rsid w:val="0022638D"/>
    <w:rsid w:val="0022774A"/>
    <w:rsid w:val="002365F2"/>
    <w:rsid w:val="0024197D"/>
    <w:rsid w:val="00241FE1"/>
    <w:rsid w:val="002465FC"/>
    <w:rsid w:val="0025172B"/>
    <w:rsid w:val="00260F56"/>
    <w:rsid w:val="00271F16"/>
    <w:rsid w:val="002810DD"/>
    <w:rsid w:val="00290CC6"/>
    <w:rsid w:val="002954C9"/>
    <w:rsid w:val="002A08D0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BE4"/>
    <w:rsid w:val="00357FE1"/>
    <w:rsid w:val="003661BB"/>
    <w:rsid w:val="003840A8"/>
    <w:rsid w:val="003858A9"/>
    <w:rsid w:val="00393D55"/>
    <w:rsid w:val="00397D85"/>
    <w:rsid w:val="003B0391"/>
    <w:rsid w:val="003B48D7"/>
    <w:rsid w:val="003D5560"/>
    <w:rsid w:val="003D75D4"/>
    <w:rsid w:val="003D7FB1"/>
    <w:rsid w:val="003E2251"/>
    <w:rsid w:val="003E2D26"/>
    <w:rsid w:val="003E3979"/>
    <w:rsid w:val="003E6506"/>
    <w:rsid w:val="003E6EAE"/>
    <w:rsid w:val="003F343C"/>
    <w:rsid w:val="004033C7"/>
    <w:rsid w:val="004131FB"/>
    <w:rsid w:val="00433F82"/>
    <w:rsid w:val="00443081"/>
    <w:rsid w:val="00443486"/>
    <w:rsid w:val="00461A56"/>
    <w:rsid w:val="0047050B"/>
    <w:rsid w:val="00473BD4"/>
    <w:rsid w:val="00475E96"/>
    <w:rsid w:val="00476F85"/>
    <w:rsid w:val="00492006"/>
    <w:rsid w:val="00492CE7"/>
    <w:rsid w:val="00495093"/>
    <w:rsid w:val="004A019C"/>
    <w:rsid w:val="004A0A45"/>
    <w:rsid w:val="004A4D73"/>
    <w:rsid w:val="004B127C"/>
    <w:rsid w:val="004B3A36"/>
    <w:rsid w:val="004B49C6"/>
    <w:rsid w:val="004D01B8"/>
    <w:rsid w:val="004D40AD"/>
    <w:rsid w:val="004E2EE8"/>
    <w:rsid w:val="004F17E7"/>
    <w:rsid w:val="00506B29"/>
    <w:rsid w:val="00507161"/>
    <w:rsid w:val="00512807"/>
    <w:rsid w:val="005200C9"/>
    <w:rsid w:val="0052701D"/>
    <w:rsid w:val="00532EAE"/>
    <w:rsid w:val="00540212"/>
    <w:rsid w:val="00544E8A"/>
    <w:rsid w:val="00552A5C"/>
    <w:rsid w:val="00553EE2"/>
    <w:rsid w:val="005702A4"/>
    <w:rsid w:val="005713F5"/>
    <w:rsid w:val="00574D65"/>
    <w:rsid w:val="0059569D"/>
    <w:rsid w:val="005C6CDD"/>
    <w:rsid w:val="005D00D0"/>
    <w:rsid w:val="005D24DB"/>
    <w:rsid w:val="005D2E34"/>
    <w:rsid w:val="005E172E"/>
    <w:rsid w:val="005E6F21"/>
    <w:rsid w:val="005F15E3"/>
    <w:rsid w:val="0060335E"/>
    <w:rsid w:val="00626900"/>
    <w:rsid w:val="00626FC1"/>
    <w:rsid w:val="0063254A"/>
    <w:rsid w:val="00635885"/>
    <w:rsid w:val="00644C81"/>
    <w:rsid w:val="00645A75"/>
    <w:rsid w:val="0065366F"/>
    <w:rsid w:val="00663A60"/>
    <w:rsid w:val="006707EE"/>
    <w:rsid w:val="00671339"/>
    <w:rsid w:val="00682506"/>
    <w:rsid w:val="00695E2E"/>
    <w:rsid w:val="006A2F92"/>
    <w:rsid w:val="006A4149"/>
    <w:rsid w:val="006A5F05"/>
    <w:rsid w:val="006B4695"/>
    <w:rsid w:val="006B53D4"/>
    <w:rsid w:val="006C0EAF"/>
    <w:rsid w:val="006C3259"/>
    <w:rsid w:val="006D3A66"/>
    <w:rsid w:val="006F3CB5"/>
    <w:rsid w:val="006F7190"/>
    <w:rsid w:val="00703EA0"/>
    <w:rsid w:val="007119DD"/>
    <w:rsid w:val="00715E0C"/>
    <w:rsid w:val="00723AAF"/>
    <w:rsid w:val="00726005"/>
    <w:rsid w:val="0073411C"/>
    <w:rsid w:val="00736AFD"/>
    <w:rsid w:val="00744AEB"/>
    <w:rsid w:val="00753FAF"/>
    <w:rsid w:val="00763449"/>
    <w:rsid w:val="00770E3F"/>
    <w:rsid w:val="0077264C"/>
    <w:rsid w:val="007824E9"/>
    <w:rsid w:val="00791676"/>
    <w:rsid w:val="007930CD"/>
    <w:rsid w:val="007931B0"/>
    <w:rsid w:val="007978C3"/>
    <w:rsid w:val="007A34E9"/>
    <w:rsid w:val="007A5606"/>
    <w:rsid w:val="007B7483"/>
    <w:rsid w:val="007C5CF5"/>
    <w:rsid w:val="007C62D8"/>
    <w:rsid w:val="007D52A9"/>
    <w:rsid w:val="007D5767"/>
    <w:rsid w:val="007E0C3F"/>
    <w:rsid w:val="007E4E17"/>
    <w:rsid w:val="007E65E6"/>
    <w:rsid w:val="00821911"/>
    <w:rsid w:val="0082284B"/>
    <w:rsid w:val="008415C3"/>
    <w:rsid w:val="008420D2"/>
    <w:rsid w:val="008476E4"/>
    <w:rsid w:val="00855D2E"/>
    <w:rsid w:val="00855DE9"/>
    <w:rsid w:val="00865AAC"/>
    <w:rsid w:val="008774A1"/>
    <w:rsid w:val="00882E75"/>
    <w:rsid w:val="00883B4C"/>
    <w:rsid w:val="00897784"/>
    <w:rsid w:val="008A54C4"/>
    <w:rsid w:val="008B04D0"/>
    <w:rsid w:val="008C2D4E"/>
    <w:rsid w:val="008C3F6F"/>
    <w:rsid w:val="008C4D10"/>
    <w:rsid w:val="008C64AE"/>
    <w:rsid w:val="008C72C4"/>
    <w:rsid w:val="008D1D7A"/>
    <w:rsid w:val="008D416A"/>
    <w:rsid w:val="008E3D0A"/>
    <w:rsid w:val="008F33BF"/>
    <w:rsid w:val="00902401"/>
    <w:rsid w:val="00902E63"/>
    <w:rsid w:val="0090353B"/>
    <w:rsid w:val="00920103"/>
    <w:rsid w:val="00930B78"/>
    <w:rsid w:val="00933453"/>
    <w:rsid w:val="00935E82"/>
    <w:rsid w:val="009402D6"/>
    <w:rsid w:val="00943342"/>
    <w:rsid w:val="00945E24"/>
    <w:rsid w:val="00946D05"/>
    <w:rsid w:val="0094738A"/>
    <w:rsid w:val="009550F6"/>
    <w:rsid w:val="00956254"/>
    <w:rsid w:val="009620E8"/>
    <w:rsid w:val="00966A51"/>
    <w:rsid w:val="00972AE7"/>
    <w:rsid w:val="00974006"/>
    <w:rsid w:val="00984E83"/>
    <w:rsid w:val="00986D1B"/>
    <w:rsid w:val="009A31FB"/>
    <w:rsid w:val="009B119F"/>
    <w:rsid w:val="009B2F5C"/>
    <w:rsid w:val="009D1E5C"/>
    <w:rsid w:val="009D3D78"/>
    <w:rsid w:val="009E0502"/>
    <w:rsid w:val="009E2CFD"/>
    <w:rsid w:val="009E337C"/>
    <w:rsid w:val="009E5D25"/>
    <w:rsid w:val="009F4168"/>
    <w:rsid w:val="00A06077"/>
    <w:rsid w:val="00A16A0F"/>
    <w:rsid w:val="00A17284"/>
    <w:rsid w:val="00A27D20"/>
    <w:rsid w:val="00A40881"/>
    <w:rsid w:val="00A43FE0"/>
    <w:rsid w:val="00A4484A"/>
    <w:rsid w:val="00A45704"/>
    <w:rsid w:val="00A477FA"/>
    <w:rsid w:val="00A50242"/>
    <w:rsid w:val="00A50C86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C0BAF"/>
    <w:rsid w:val="00AC5DDE"/>
    <w:rsid w:val="00AD1368"/>
    <w:rsid w:val="00AE024F"/>
    <w:rsid w:val="00AE509B"/>
    <w:rsid w:val="00AE54F8"/>
    <w:rsid w:val="00AE5FA3"/>
    <w:rsid w:val="00AF309F"/>
    <w:rsid w:val="00B02D6E"/>
    <w:rsid w:val="00B068D7"/>
    <w:rsid w:val="00B15429"/>
    <w:rsid w:val="00B24390"/>
    <w:rsid w:val="00B33B7E"/>
    <w:rsid w:val="00B353FF"/>
    <w:rsid w:val="00B41731"/>
    <w:rsid w:val="00B4369B"/>
    <w:rsid w:val="00B4621A"/>
    <w:rsid w:val="00B533F2"/>
    <w:rsid w:val="00B53D1F"/>
    <w:rsid w:val="00B55513"/>
    <w:rsid w:val="00B57049"/>
    <w:rsid w:val="00B63B3D"/>
    <w:rsid w:val="00B766DC"/>
    <w:rsid w:val="00B84BF3"/>
    <w:rsid w:val="00B85349"/>
    <w:rsid w:val="00B96BA5"/>
    <w:rsid w:val="00BA5A96"/>
    <w:rsid w:val="00BB47C8"/>
    <w:rsid w:val="00BC62B0"/>
    <w:rsid w:val="00BD26D2"/>
    <w:rsid w:val="00BE3E6F"/>
    <w:rsid w:val="00BE75F9"/>
    <w:rsid w:val="00C012CC"/>
    <w:rsid w:val="00C10005"/>
    <w:rsid w:val="00C328E2"/>
    <w:rsid w:val="00C621E0"/>
    <w:rsid w:val="00C63DF5"/>
    <w:rsid w:val="00C67EFD"/>
    <w:rsid w:val="00C70C09"/>
    <w:rsid w:val="00C837D5"/>
    <w:rsid w:val="00C842D8"/>
    <w:rsid w:val="00C8648F"/>
    <w:rsid w:val="00C86C39"/>
    <w:rsid w:val="00C86F7C"/>
    <w:rsid w:val="00C95932"/>
    <w:rsid w:val="00CA06E7"/>
    <w:rsid w:val="00CA6AC7"/>
    <w:rsid w:val="00CA7742"/>
    <w:rsid w:val="00CB0C31"/>
    <w:rsid w:val="00CC0C25"/>
    <w:rsid w:val="00CC3117"/>
    <w:rsid w:val="00CC3C85"/>
    <w:rsid w:val="00CC4F6A"/>
    <w:rsid w:val="00CC77BA"/>
    <w:rsid w:val="00CD0A61"/>
    <w:rsid w:val="00CD2832"/>
    <w:rsid w:val="00CF190A"/>
    <w:rsid w:val="00D12B12"/>
    <w:rsid w:val="00D23502"/>
    <w:rsid w:val="00D34A76"/>
    <w:rsid w:val="00D356AC"/>
    <w:rsid w:val="00D37A7E"/>
    <w:rsid w:val="00D4291D"/>
    <w:rsid w:val="00D74561"/>
    <w:rsid w:val="00D77994"/>
    <w:rsid w:val="00D915A1"/>
    <w:rsid w:val="00DA3792"/>
    <w:rsid w:val="00DA611B"/>
    <w:rsid w:val="00DA62B4"/>
    <w:rsid w:val="00DA7D2B"/>
    <w:rsid w:val="00DC3CDF"/>
    <w:rsid w:val="00DC4CA2"/>
    <w:rsid w:val="00DE035F"/>
    <w:rsid w:val="00DF3E8C"/>
    <w:rsid w:val="00DF4EEF"/>
    <w:rsid w:val="00DF5A72"/>
    <w:rsid w:val="00E055DA"/>
    <w:rsid w:val="00E106DE"/>
    <w:rsid w:val="00E20D0C"/>
    <w:rsid w:val="00E3746F"/>
    <w:rsid w:val="00E541F3"/>
    <w:rsid w:val="00E72407"/>
    <w:rsid w:val="00E7766B"/>
    <w:rsid w:val="00E83FD9"/>
    <w:rsid w:val="00ED79DD"/>
    <w:rsid w:val="00EE25E4"/>
    <w:rsid w:val="00EE2D87"/>
    <w:rsid w:val="00EE6199"/>
    <w:rsid w:val="00EF4725"/>
    <w:rsid w:val="00EF52E9"/>
    <w:rsid w:val="00EF62F1"/>
    <w:rsid w:val="00F0264E"/>
    <w:rsid w:val="00F450DD"/>
    <w:rsid w:val="00F47CEF"/>
    <w:rsid w:val="00F5370C"/>
    <w:rsid w:val="00F53EB9"/>
    <w:rsid w:val="00F637B5"/>
    <w:rsid w:val="00F649AF"/>
    <w:rsid w:val="00F75F60"/>
    <w:rsid w:val="00F7755C"/>
    <w:rsid w:val="00F80F19"/>
    <w:rsid w:val="00F90E06"/>
    <w:rsid w:val="00FA0242"/>
    <w:rsid w:val="00FA43A8"/>
    <w:rsid w:val="00FA62CF"/>
    <w:rsid w:val="00FB092A"/>
    <w:rsid w:val="00FC2571"/>
    <w:rsid w:val="00FC2BCF"/>
    <w:rsid w:val="00FE756F"/>
    <w:rsid w:val="00FF1F5E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140</TotalTime>
  <Pages>4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82</cp:revision>
  <cp:lastPrinted>2022-02-03T22:12:00Z</cp:lastPrinted>
  <dcterms:created xsi:type="dcterms:W3CDTF">2024-01-31T02:53:00Z</dcterms:created>
  <dcterms:modified xsi:type="dcterms:W3CDTF">2026-02-14T05:06:00Z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